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EC90FE3">
      <w:pPr>
        <w:widowControl/>
        <w:jc w:val="left"/>
        <w:rPr>
          <w:rFonts w:hint="default"/>
          <w:lang w:val="ru-RU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8230235</wp:posOffset>
                </wp:positionV>
                <wp:extent cx="6309995" cy="1477010"/>
                <wp:effectExtent l="0" t="0" r="0" b="0"/>
                <wp:wrapNone/>
                <wp:docPr id="9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47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EF0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Работаю преподавателем в Вечерней физико-технической школе (ВФТШ), преподаю математику и информатику</w:t>
                            </w:r>
                          </w:p>
                          <w:p w14:paraId="12067F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Менторский проект: работал над моделированием жидкости на подложке методом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coarse grain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force-field Martini</w:t>
                            </w:r>
                          </w:p>
                          <w:p w14:paraId="345FB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Анализ данных на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Python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использованием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ML</w:t>
                            </w:r>
                          </w:p>
                          <w:p w14:paraId="0FEDE9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Исследование размерных эффектов в диффузии мицелл</w:t>
                            </w:r>
                          </w:p>
                          <w:p w14:paraId="18F3BD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51.75pt;margin-top:648.05pt;height:116.3pt;width:496.85pt;z-index:251675648;mso-width-relative:page;mso-height-relative:page;" filled="f" stroked="f" coordsize="21600,21600" o:gfxdata="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UFWkHdAAAADgEAAA8AAAAAAAAAAQAgAAAAIgAA&#10;AGRycy9kb3ducmV2LnhtbFBLAQIUABQAAAAIAIdO4kAemkif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BEF02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Работаю преподавателем в Вечерней физико-технической школе (ВФТШ), преподаю математику и информатику</w:t>
                      </w:r>
                    </w:p>
                    <w:p w14:paraId="12067FD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Менторский проект: работал над моделированием жидкости на подложке методом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coarse grain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force-field Martini</w:t>
                      </w:r>
                    </w:p>
                    <w:p w14:paraId="345FB67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Анализ данных на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Python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использованием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ML</w:t>
                      </w:r>
                    </w:p>
                    <w:p w14:paraId="0FEDE9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Исследование размерных эффектов в диффузии мицелл</w:t>
                      </w:r>
                    </w:p>
                    <w:p w14:paraId="18F3BD2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7761605</wp:posOffset>
                </wp:positionV>
                <wp:extent cx="12162155" cy="526415"/>
                <wp:effectExtent l="0" t="0" r="4445" b="8255"/>
                <wp:wrapNone/>
                <wp:docPr id="85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1987" cy="526415"/>
                          <a:chOff x="9826" y="6655"/>
                          <a:chExt cx="10742" cy="829"/>
                        </a:xfrm>
                      </wpg:grpSpPr>
                      <wps:wsp>
                        <wps:cNvPr id="86" name="直接连接符 38"/>
                        <wps:cNvCnPr/>
                        <wps:spPr>
                          <a:xfrm>
                            <a:off x="10067" y="731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87" name="组合 57"/>
                        <wpg:cNvGrpSpPr/>
                        <wpg:grpSpPr>
                          <a:xfrm rot="0">
                            <a:off x="9826" y="6814"/>
                            <a:ext cx="3476" cy="670"/>
                            <a:chOff x="404747" y="2585269"/>
                            <a:chExt cx="1890628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88" name="梯形 58"/>
                          <wps:cNvSpPr/>
                          <wps:spPr>
                            <a:xfrm>
                              <a:off x="1009028" y="2585269"/>
                              <a:ext cx="1286347" cy="238577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9" name="梯形 59"/>
                          <wps:cNvSpPr/>
                          <wps:spPr>
                            <a:xfrm>
                              <a:off x="915381" y="2585269"/>
                              <a:ext cx="1320206" cy="238577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90" name="矩形 60"/>
                          <wps:cNvSpPr/>
                          <wps:spPr>
                            <a:xfrm>
                              <a:off x="404747" y="2585269"/>
                              <a:ext cx="983139" cy="238577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9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92" name="文本框 1"/>
                        <wps:cNvSpPr txBox="1"/>
                        <wps:spPr>
                          <a:xfrm>
                            <a:off x="9869" y="6655"/>
                            <a:ext cx="7187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B86746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Опыт работы/волонтерство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23pt;margin-top:611.15pt;height:41.45pt;width:957.65pt;z-index:251674624;mso-width-relative:page;mso-height-relative:page;" coordorigin="9826,6655" coordsize="10742,829" o:gfxdata="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">
                <o:lock v:ext="edit" aspectratio="f"/>
                <v:line id="直接连接符 38" o:spid="_x0000_s1026" o:spt="20" style="position:absolute;left:10067;top:7319;height:0;width:10501;" filled="f" stroked="t" coordsize="21600,21600" o:gfxdata="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LtY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26;top:6814;height:670;width:3476;" coordorigin="404747,2585269" coordsize="1890628,307990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58" o:spid="_x0000_s1026" style="position:absolute;left:1009028;top:2585269;height:238577;width:1286347;v-text-anchor:middle;" fillcolor="#F0A22E [3204]" filled="t" stroked="f" coordsize="1286347,238577" o:gfxdata="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N1firUAAADbAAAADwAA&#10;AAAAAAABACAAAAAiAAAAZHJzL2Rvd25yZXYueG1sUEsBAhQAFAAAAAgAh07iQDMvBZ47AAAAOQAA&#10;ABAAAAAAAAAAAQAgAAAABAEAAGRycy9zaGFwZXhtbC54bWxQSwUGAAAAAAYABgBbAQAArgMAAAAA&#10;" path="m0,238577l142239,0,1144107,0,1286347,238577xe">
                    <v:path o:connectlocs="643173,0;71119,119288;643173,238577;1215227,11928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381;top:2585269;height:238577;width:1320206;v-text-anchor:middle;" fillcolor="#3D4048" filled="t" stroked="f" coordsize="1320206,238577" o:gfxdata="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6Z274A&#10;AADbAAAADwAAAAAAAAABACAAAAAiAAAAZHJzL2Rvd25yZXYueG1sUEsBAhQAFAAAAAgAh07iQDMv&#10;BZ47AAAAOQAAABAAAAAAAAAAAQAgAAAADQEAAGRycy9zaGFwZXhtbC54bWxQSwUGAAAAAAYABgBb&#10;AQAAtwMAAAAA&#10;" path="m0,238577l142239,0,1177966,0,1320206,238577xe">
                    <v:path o:connectlocs="660103,0;71119,119288;660103,238577;1249086,11928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577;width:983139;v-text-anchor:middle;" fillcolor="#3D4048" filled="t" stroked="f" coordsize="21600,21600" o:gfxdata="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WgDz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r8F7C74AAADb&#10;AAAADwAAAGRycy9kb3ducmV2LnhtbEWP0WrCQBRE3wv9h+UKfZG6mxSspq5CNYLUp1o/4JK9TYLZ&#10;uyG70aRf3xUKfRxm5gyz2gy2EVfqfO1YQzJTIIgLZ2ouNZy/9s8LED4gG2wck4aRPGzWjw8rzIy7&#10;8SddT6EUEcI+Qw1VCG0mpS8qsuhnriWO3rfrLIYou1KaDm8RbhuZKjWXFmuOCxW2tK2ouJx6q6FX&#10;Yz/9KBrzvje7n0Wevtr85aj10yRRbyACDeE//Nc+GA3LBO5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8F7C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69;top:6655;height:625;width:7187;" filled="f" stroked="f" coordsize="21600,21600" o:gfxdata="UEsDBAoAAAAAAIdO4kAAAAAAAAAAAAAAAAAEAAAAZHJzL1BLAwQUAAAACACHTuJAOWlxNr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RQx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pcT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8B86746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Опыт работы/волонтерство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255905</wp:posOffset>
                </wp:positionH>
                <wp:positionV relativeFrom="paragraph">
                  <wp:posOffset>4566920</wp:posOffset>
                </wp:positionV>
                <wp:extent cx="12171045" cy="520065"/>
                <wp:effectExtent l="0" t="0" r="8255" b="63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1213" cy="520065"/>
                          <a:chOff x="9818" y="6665"/>
                          <a:chExt cx="10750" cy="819"/>
                        </a:xfrm>
                      </wpg:grpSpPr>
                      <wps:wsp>
                        <wps:cNvPr id="9" name="直接连接符 38"/>
                        <wps:cNvCnPr/>
                        <wps:spPr>
                          <a:xfrm>
                            <a:off x="10067" y="731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" name="组合 57"/>
                        <wpg:cNvGrpSpPr/>
                        <wpg:grpSpPr>
                          <a:xfrm rot="0">
                            <a:off x="9826" y="6814"/>
                            <a:ext cx="2512" cy="670"/>
                            <a:chOff x="404747" y="2585269"/>
                            <a:chExt cx="1366226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11" name="梯形 58"/>
                          <wps:cNvSpPr/>
                          <wps:spPr>
                            <a:xfrm>
                              <a:off x="1008973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" name="梯形 59"/>
                          <wps:cNvSpPr/>
                          <wps:spPr>
                            <a:xfrm>
                              <a:off x="915275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9" name="文本框 1"/>
                        <wps:cNvSpPr txBox="1"/>
                        <wps:spPr>
                          <a:xfrm>
                            <a:off x="9818" y="6665"/>
                            <a:ext cx="7187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80D6D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Навыки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20.15pt;margin-top:359.6pt;height:40.95pt;width:958.35pt;z-index:251670528;mso-width-relative:page;mso-height-relative:page;" coordorigin="9818,6665" coordsize="10750,819" o:gfxdata="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DSTRJd2wAAAAsBAAAPAAAAAAAAAAEAIAAAACIAAABk&#10;cnMvZG93bnJldi54bWxQSwECFAAUAAAACACHTuJAamzinCEFAADPEQAADgAAAAAAAAABACAAAAAq&#10;AQAAZHJzL2Uyb0RvYy54bWxQSwUGAAAAAAYABgBZAQAAvQgAAAAA&#10;">
                <o:lock v:ext="edit" aspectratio="f"/>
                <v:line id="直接连接符 38" o:spid="_x0000_s1026" o:spt="20" style="position:absolute;left:10067;top:7319;height:0;width:10501;" filled="f" stroked="t" coordsize="21600,21600" o:gfxdata="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a5Sa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26;top:6814;height:670;width:2512;" coordorigin="404747,2585269" coordsize="1366226,30799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58" o:spid="_x0000_s1026" style="position:absolute;left:1008973;top:2585269;height:238448;width:762000;v-text-anchor:middle;" fillcolor="#F0A22E [3204]" filled="t" stroked="f" coordsize="762000,238448" o:gfxdata="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7RZ7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275;top:2585269;height:238448;width:762000;v-text-anchor:middle;" fillcolor="#3D4048" filled="t" stroked="f" coordsize="762000,238448" o:gfxdata="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rBob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bGme4rgAAADb&#10;AAAADwAAAGRycy9kb3ducmV2LnhtbEVP20rEMBB9X/Afwgi+LG7adRWtmxYRKr5a/YChGZPSZFKS&#10;7MW/N4Kwb3M419l3Z+/EkWKaAiuoNxUI4jHoiY2Cr8/+9hFEysgaXWBS8EMJuvZqtcdGhxN/0HHI&#10;RpQQTg0qsDkvjZRptOQxbcJCXLjvED3mAqOROuKphHsnt1X1ID1OXBosLvRqaZyHg1fw1g+H+QXn&#10;e/MUjdltnavXtlfq5rqunkFkOueL+N/9rsv8O/j7pRwg2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Gme4r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0mXbybwAAADb&#10;AAAADwAAAGRycy9kb3ducmV2LnhtbEVPS2rDMBDdF3oHMYVuSi3FKalxowSaD4RkFbcHGKypbWqN&#10;jCUnTk8fBQLdzeN9Z74cbStO1PvGsYZJokAQl840XGn4/tq+ZiB8QDbYOiYNF/KwXDw+zDE37sxH&#10;OhWhEjGEfY4a6hC6XEpf1mTRJ64jjtyP6y2GCPtKmh7PMdy2MlVqJi02HBtq7GhVU/lbDFbDoC7D&#10;y75szefWrP+yTfpuN9OD1s9PE/UBItAY/sV3987E+W9w+yU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l28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18;top:6665;height:625;width:7187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8780D6D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Навыки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5013960</wp:posOffset>
                </wp:positionV>
                <wp:extent cx="6309995" cy="3369310"/>
                <wp:effectExtent l="0" t="0" r="0" b="0"/>
                <wp:wrapNone/>
                <wp:docPr id="76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3369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B5F8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/>
                                <w:lang w:val="ru-RU"/>
                              </w:rPr>
                              <w:t>Немного о себе</w:t>
                            </w:r>
                          </w:p>
                          <w:p w14:paraId="08E17F0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Поступал на Физтех потому что привлекают естественные науки</w:t>
                            </w:r>
                          </w:p>
                          <w:p w14:paraId="44E47E0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самого старта обучения понял что меня привлекает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IT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сектор</w:t>
                            </w:r>
                          </w:p>
                          <w:p w14:paraId="7B52D46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IT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стек:</w:t>
                            </w:r>
                          </w:p>
                          <w:p w14:paraId="503BA97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Python, C++(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стандарт,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STL), Git, Linux(bash), -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уверенно</w:t>
                            </w:r>
                          </w:p>
                          <w:p w14:paraId="538A6DE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HTML, CSS, JS, php, SQL, docker -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базовый уровень</w:t>
                            </w:r>
                          </w:p>
                          <w:p w14:paraId="06A92F3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Python: </w:t>
                            </w:r>
                            <w:r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numpy, pandas, scipy, simpy, matplotlib, seaborn, bokeh, torch (pytorch)</w:t>
                            </w:r>
                          </w:p>
                          <w:p w14:paraId="537AFCD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Моделирование:</w:t>
                            </w:r>
                          </w:p>
                          <w:p w14:paraId="2082A79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Lammps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Gromacs</w:t>
                            </w:r>
                          </w:p>
                          <w:p w14:paraId="37AC05B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Phonopy</w:t>
                            </w:r>
                          </w:p>
                          <w:p w14:paraId="2B48D8D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Ovito</w:t>
                            </w:r>
                          </w:p>
                          <w:p w14:paraId="20C6085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Force-field Martini</w:t>
                            </w:r>
                          </w:p>
                          <w:p w14:paraId="7F05E43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Soft Skills: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сидчивость, концентрация, умение находить нестандартные решения</w:t>
                            </w:r>
                          </w:p>
                          <w:p w14:paraId="336515C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Английский язык: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B1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B2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/Intermediate</w:t>
                            </w:r>
                          </w:p>
                          <w:p w14:paraId="06085A0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B19E2B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53.6pt;margin-top:394.8pt;height:265.3pt;width:496.85pt;z-index:251666432;mso-width-relative:page;mso-height-relative:page;" filled="f" stroked="f" coordsize="21600,21600" o:gfxdata="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rxYejYAAAADQEAAA8AAAAAAAAAAQAgAAAAIgAAAGRycy9kb3ducmV2LnhtbFBL&#10;AQIUABQAAAAIAIdO4kCy5pAd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0B5F8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/>
                          <w:bCs/>
                          <w:color w:val="F0A22E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F0A22E"/>
                          <w:lang w:val="ru-RU"/>
                        </w:rPr>
                        <w:t>Немного о себе</w:t>
                      </w:r>
                    </w:p>
                    <w:p w14:paraId="08E17F04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Поступал на Физтех потому что привлекают естественные науки</w:t>
                      </w:r>
                    </w:p>
                    <w:p w14:paraId="44E47E0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самого старта обучения понял что меня привлекает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IT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сектор</w:t>
                      </w:r>
                    </w:p>
                    <w:p w14:paraId="7B52D46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IT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стек:</w:t>
                      </w:r>
                    </w:p>
                    <w:p w14:paraId="503BA97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Python, C++(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стандарт,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STL), Git, Linux(bash), -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уверенно</w:t>
                      </w:r>
                    </w:p>
                    <w:p w14:paraId="538A6DE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HTML, CSS, JS, php, SQL, docker -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базовый уровень</w:t>
                      </w:r>
                    </w:p>
                    <w:p w14:paraId="06A92F3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Python: </w:t>
                      </w:r>
                      <w:r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numpy, pandas, scipy, simpy, matplotlib, seaborn, bokeh, torch (pytorch)</w:t>
                      </w:r>
                    </w:p>
                    <w:p w14:paraId="537AFCD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Моделирование:</w:t>
                      </w:r>
                    </w:p>
                    <w:p w14:paraId="2082A79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Lammps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Gromacs</w:t>
                      </w:r>
                    </w:p>
                    <w:p w14:paraId="37AC05B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Phonopy</w:t>
                      </w:r>
                    </w:p>
                    <w:p w14:paraId="2B48D8D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Ovito</w:t>
                      </w:r>
                    </w:p>
                    <w:p w14:paraId="20C6085E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Force-field Martini</w:t>
                      </w:r>
                    </w:p>
                    <w:p w14:paraId="7F05E43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Soft Skills: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сидчивость, концентрация, умение находить нестандартные решения</w:t>
                      </w:r>
                    </w:p>
                    <w:p w14:paraId="336515C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Английский язык: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B1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B2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/Intermediate</w:t>
                      </w:r>
                    </w:p>
                    <w:p w14:paraId="06085A0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7B19E2B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10226040</wp:posOffset>
                </wp:positionV>
                <wp:extent cx="8083550" cy="10795"/>
                <wp:effectExtent l="0" t="6350" r="6350" b="8255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3550" cy="1079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8" o:spid="_x0000_s1026" o:spt="20" style="position:absolute;left:0pt;margin-left:43.4pt;margin-top:805.2pt;height:0.85pt;width:636.5pt;z-index:251676672;mso-width-relative:page;mso-height-relative:page;" filled="f" stroked="t" coordsize="21600,21600" o:gfxdata="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8uae2AAAAA0BAAAPAAAAAAAAAAEAIAAAACIAAABkcnMvZG93bnJl&#10;di54bWxQSwECFAAUAAAACACHTuJAc7CYUf0BAADoAwAADgAAAAAAAAABACAAAAAnAQAAZHJzL2Uy&#10;b0RvYy54bWxQSwUGAAAAAAYABgBZAQAAlgUAAAAA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497205</wp:posOffset>
                </wp:positionH>
                <wp:positionV relativeFrom="paragraph">
                  <wp:posOffset>2712720</wp:posOffset>
                </wp:positionV>
                <wp:extent cx="60325" cy="7521575"/>
                <wp:effectExtent l="6350" t="0" r="9525" b="9525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" cy="75215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flip:x y;margin-left:39.15pt;margin-top:213.6pt;height:592.25pt;width:4.75pt;z-index:251661312;mso-width-relative:page;mso-height-relative:page;" filled="f" stroked="t" coordsize="21600,21600" o:gfxdata="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6+55/ZAAAACgEAAA8AAAAAAAAAAQAg&#10;AAAAIgAAAGRycy9kb3ducmV2LnhtbFBLAQIUABQAAAAIAIdO4kA8+PHcDQIAAPwDAAAOAAAAAAAA&#10;AAEAIAAAACgBAABkcnMvZTJvRG9jLnhtbFBLBQYAAAAABgAGAFkBAACnBQAAAAA=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ragraph">
                  <wp:posOffset>2290445</wp:posOffset>
                </wp:positionV>
                <wp:extent cx="8288020" cy="513715"/>
                <wp:effectExtent l="0" t="0" r="5080" b="82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8020" cy="513715"/>
                          <a:chOff x="9841" y="4215"/>
                          <a:chExt cx="10742" cy="809"/>
                        </a:xfrm>
                      </wpg:grpSpPr>
                      <wps:wsp>
                        <wps:cNvPr id="38" name="直接连接符 38"/>
                        <wps:cNvCnPr/>
                        <wps:spPr>
                          <a:xfrm>
                            <a:off x="10082" y="485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 rot="0">
                            <a:off x="9841" y="4354"/>
                            <a:ext cx="2512" cy="670"/>
                            <a:chOff x="404747" y="2585269"/>
                            <a:chExt cx="1366226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58" name="梯形 58"/>
                          <wps:cNvSpPr/>
                          <wps:spPr>
                            <a:xfrm>
                              <a:off x="1008973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9" name="梯形 59"/>
                          <wps:cNvSpPr/>
                          <wps:spPr>
                            <a:xfrm>
                              <a:off x="915275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0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" name="文本框 1"/>
                        <wps:cNvSpPr txBox="1"/>
                        <wps:spPr>
                          <a:xfrm>
                            <a:off x="9856" y="4215"/>
                            <a:ext cx="2235" cy="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D00977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Образование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25.85pt;margin-top:180.35pt;height:40.45pt;width:652.6pt;z-index:251669504;mso-width-relative:page;mso-height-relative:page;" coordorigin="9841,4215" coordsize="10742,809" o:gfxdata="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">
                <o:lock v:ext="edit" aspectratio="f"/>
                <v:line id="直接连接符 38" o:spid="_x0000_s1026" o:spt="20" style="position:absolute;left:10082;top:4859;height:0;width:10501;" filled="f" stroked="t" coordsize="21600,21600" o:gfxdata="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nTY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41;top:4354;height:670;width:2512;" coordorigin="404747,2585269" coordsize="1366226,30799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58" o:spid="_x0000_s1026" style="position:absolute;left:1008973;top:2585269;height:238448;width:762000;v-text-anchor:middle;" fillcolor="#F0A22E [3204]" filled="t" stroked="f" coordsize="762000,238448" o:gfxdata="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7BOr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275;top:2585269;height:238448;width:762000;v-text-anchor:middle;" fillcolor="#3D4048" filled="t" stroked="f" coordsize="762000,238448" o:gfxdata="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5OoQvQAA&#10;ANsAAAAPAAAAAAAAAAEAIAAAACIAAABkcnMvZG93bnJldi54bWxQSwECFAAUAAAACACHTuJAMy8F&#10;njsAAAA5AAAAEAAAAAAAAAABACAAAAAMAQAAZHJzL3NoYXBleG1sLnhtbFBLBQYAAAAABgAGAFsB&#10;AAC2AwAAAAA=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xL1z6LgAAADb&#10;AAAADwAAAGRycy9kb3ducmV2LnhtbEVPS2rDMBDdB3oHMYVuQiI7tKFxooRScOm2Tg8wWBPJWBoZ&#10;Sfn09tUikOXj/XeHm3fiQjENgRXUywoEcR/0wEbB77FdvINIGVmjC0wK/ijBYf8022Gjw5V/6NJl&#10;I0oIpwYV2JynRsrUW/KYlmEiLtwpRI+5wGikjngt4d7JVVWtpceBS4PFiT4t9WN39gq+2u48fuD4&#10;ZjbRmNeVc/Xctkq9PNfVFkSmW36I7+5vrWBd1pcv5QfI/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L1z6L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mhQLLL0AAADb&#10;AAAADwAAAGRycy9kb3ducmV2LnhtbEWP3YrCMBSE74V9h3AEb2RNqqBSjcLuKix6Zd0HODTHttic&#10;lCb17+k3guDlMDPfMMv1zdbiQq2vHGtIRgoEce5MxYWGv+P2cw7CB2SDtWPScCcP69VHb4mpcVc+&#10;0CULhYgQ9ilqKENoUil9XpJFP3INcfROrrUYomwLaVq8Rrit5VipqbRYcVwosaHvkvJz1lkNnbp3&#10;w11em6+t+XnMN+OZ3Uz2Wg/6iVqACHQL7/Cr/Ws0TBN4fo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As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56;top:4215;height:615;width:2235;" filled="f" stroked="f" coordsize="21600,21600" o:gfxdata="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yLx+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D00977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Образование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1266825</wp:posOffset>
                </wp:positionV>
                <wp:extent cx="3529330" cy="320040"/>
                <wp:effectExtent l="0" t="0" r="0" b="0"/>
                <wp:wrapNone/>
                <wp:docPr id="6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330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B18C54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Номер телефона: 8(980)188-36-70</w:t>
                            </w:r>
                          </w:p>
                          <w:p w14:paraId="7C4AE49D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Почта: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instrText xml:space="preserve"> HYPERLINK "mailto:riabov.oe@phystech.edu" </w:instrTex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default" w:ascii="Inter" w:hAnsi="Inter" w:eastAsia="MiSans" w:cs="Inter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riabov.oe@phystech.edu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370975CA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 w:eastAsia="zh-CN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Tg: @tinkof7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87.05pt;margin-top:99.75pt;height:25.2pt;width:277.9pt;z-index:251665408;mso-width-relative:page;mso-height-relative:page;" filled="f" stroked="f" coordsize="21600,21600" o:gfxdata="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1h6aNgAAAAMAQAADwAAAAAAAAABACAAAAAiAAAAZHJzL2Rvd25yZXYueG1sUEsB&#10;AhQAFAAAAAgAh07iQDf5X0q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1B18C54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Номер телефона: 8(980)188-36-70</w:t>
                      </w:r>
                    </w:p>
                    <w:p w14:paraId="7C4AE49D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Почта: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instrText xml:space="preserve"> HYPERLINK "mailto:riabov.oe@phystech.edu" </w:instrTex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4"/>
                          <w:rFonts w:hint="default" w:ascii="Inter" w:hAnsi="Inter" w:eastAsia="MiSans" w:cs="Inter"/>
                          <w:kern w:val="24"/>
                          <w:sz w:val="22"/>
                          <w:szCs w:val="22"/>
                          <w:lang w:val="en-US"/>
                        </w:rPr>
                        <w:t>riabov.oe@phystech.edu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370975CA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 w:eastAsia="zh-CN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>Tg: @tinkof7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2080895</wp:posOffset>
                </wp:positionV>
                <wp:extent cx="2952750" cy="320040"/>
                <wp:effectExtent l="0" t="0" r="0" b="0"/>
                <wp:wrapNone/>
                <wp:docPr id="6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5C4124">
                            <w:pPr>
                              <w:rPr>
                                <w:rFonts w:hint="default"/>
                                <w:lang w:val="ru-RU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49.95pt;margin-top:163.85pt;height:25.2pt;width:232.5pt;z-index:251664384;mso-width-relative:page;mso-height-relative:page;" filled="f" stroked="f" coordsize="21600,21600" o:gfxdata="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3YU0zaAAAACwEAAA8AAAAAAAAAAQAgAAAAIgAAAGRycy9kb3ducmV2LnhtbFBL&#10;AQIUABQAAAAIAIdO4kC1iQRe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5C4124">
                      <w:pPr>
                        <w:rPr>
                          <w:rFonts w:hint="default"/>
                          <w:lang w:val="ru-RU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1261110</wp:posOffset>
                </wp:positionV>
                <wp:extent cx="2983865" cy="320040"/>
                <wp:effectExtent l="0" t="0" r="0" b="0"/>
                <wp:wrapNone/>
                <wp:docPr id="6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2B6F54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День рождения: 11.07.2006</w:t>
                            </w:r>
                          </w:p>
                          <w:p w14:paraId="31DCAB0F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Место проживания: Долгопрудный</w:t>
                            </w:r>
                          </w:p>
                          <w:p w14:paraId="020845B9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Github: </w:t>
                            </w:r>
                            <w:r>
                              <w:rPr>
                                <w:rFonts w:hint="default" w:ascii="Inter" w:hAnsi="Inter" w:eastAsia="MiSans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https://github.com/phystech123</w:t>
                            </w:r>
                          </w:p>
                          <w:p w14:paraId="566E872E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A31E12C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7.55pt;margin-top:99.3pt;height:25.2pt;width:234.95pt;z-index:251663360;mso-width-relative:page;mso-height-relative:page;" filled="f" stroked="f" coordsize="21600,21600" o:gfxdata="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yj65/XAAAACgEAAA8AAAAAAAAAAQAgAAAAIgAAAGRycy9kb3ducmV2LnhtbFBLAQIU&#10;ABQAAAAIAIdO4kCbfBia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42B6F54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День рождения: 11.07.2006</w:t>
                      </w:r>
                    </w:p>
                    <w:p w14:paraId="31DCAB0F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Место проживания: Долгопрудный</w:t>
                      </w:r>
                    </w:p>
                    <w:p w14:paraId="020845B9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 xml:space="preserve">Github: </w:t>
                      </w:r>
                      <w:r>
                        <w:rPr>
                          <w:rFonts w:hint="default" w:ascii="Inter" w:hAnsi="Inter" w:eastAsia="MiSans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>https://github.com/phystech123</w:t>
                      </w:r>
                    </w:p>
                    <w:p w14:paraId="566E872E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A31E12C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104140</wp:posOffset>
                </wp:positionV>
                <wp:extent cx="4604385" cy="487680"/>
                <wp:effectExtent l="0" t="0" r="0" b="0"/>
                <wp:wrapNone/>
                <wp:docPr id="7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385" cy="4876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35DA8E"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595959" w:themeColor="text1" w:themeTint="A6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595959" w:themeColor="text1" w:themeTint="A6"/>
                                <w:kern w:val="24"/>
                                <w:sz w:val="36"/>
                                <w:szCs w:val="36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Резюме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4.35pt;margin-top:8.2pt;height:38.4pt;width:362.55pt;z-index:251667456;mso-width-relative:page;mso-height-relative:page;" filled="f" stroked="f" coordsize="21600,21600" o:gfxdata="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A7cLC1gAAAAgBAAAPAAAAAAAAAAEAIAAAACIAAABkcnMvZG93bnJldi54bWxQSwEC&#10;FAAUAAAACACHTuJAC5ZUD70BAABfAwAADgAAAAAAAAABACAAAAAl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735DA8E">
                      <w:pPr>
                        <w:pStyle w:val="5"/>
                        <w:spacing w:before="0" w:beforeAutospacing="0" w:after="0" w:afterAutospacing="0"/>
                        <w:rPr>
                          <w:rFonts w:hint="default" w:ascii="Inter" w:hAnsi="Inter" w:eastAsia="MiSans" w:cs="Inter"/>
                          <w:b/>
                          <w:bCs/>
                          <w:color w:val="595959" w:themeColor="text1" w:themeTint="A6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595959" w:themeColor="text1" w:themeTint="A6"/>
                          <w:kern w:val="24"/>
                          <w:sz w:val="36"/>
                          <w:szCs w:val="36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Резюме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525780</wp:posOffset>
                </wp:positionV>
                <wp:extent cx="4641215" cy="535940"/>
                <wp:effectExtent l="0" t="0" r="0" b="0"/>
                <wp:wrapNone/>
                <wp:docPr id="6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15" cy="5359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FCFB93">
                            <w:pPr>
                              <w:pStyle w:val="5"/>
                              <w:spacing w:before="0" w:beforeAutospacing="0" w:after="0" w:afterAutospacing="0" w:line="700" w:lineRule="exact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 w:themeColor="accent1"/>
                                <w:sz w:val="15"/>
                                <w:szCs w:val="15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 w:themeColor="accent1"/>
                                <w:kern w:val="24"/>
                                <w:sz w:val="56"/>
                                <w:szCs w:val="56"/>
                                <w:lang w:val="ru-RU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Олег Рябов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2.85pt;margin-top:41.4pt;height:42.2pt;width:365.45pt;z-index:251662336;mso-width-relative:page;mso-height-relative:page;" filled="f" stroked="f" coordsize="21600,21600" o:gfxdata="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6H6edcAAAAJAQAADwAAAAAAAAABACAAAAAiAAAAZHJzL2Rvd25yZXYueG1sUEsB&#10;AhQAFAAAAAgAh07iQOdR8re9AQAAXw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DFCFB93">
                      <w:pPr>
                        <w:pStyle w:val="5"/>
                        <w:spacing w:before="0" w:beforeAutospacing="0" w:after="0" w:afterAutospacing="0" w:line="700" w:lineRule="exact"/>
                        <w:rPr>
                          <w:rFonts w:hint="default" w:ascii="Inter" w:hAnsi="Inter" w:eastAsia="MiSans" w:cs="Inter"/>
                          <w:b/>
                          <w:bCs/>
                          <w:color w:val="F0A22E" w:themeColor="accent1"/>
                          <w:sz w:val="15"/>
                          <w:szCs w:val="15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F0A22E" w:themeColor="accent1"/>
                          <w:kern w:val="24"/>
                          <w:sz w:val="56"/>
                          <w:szCs w:val="56"/>
                          <w:lang w:val="ru-RU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Олег Рябов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2858770</wp:posOffset>
                </wp:positionV>
                <wp:extent cx="6309995" cy="18789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87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C67B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ВУЗ: Московский физико-технический институт (МФТИ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1AD9BFE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Факультет: Физтех-школа электроники, фотоники и молекулярной физики (ФЭФМ)</w:t>
                            </w:r>
                          </w:p>
                          <w:p w14:paraId="59D58C2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Направление: Прикладная ма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т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ематика и физика (ПМФ)</w:t>
                            </w:r>
                          </w:p>
                          <w:p w14:paraId="40E48F3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Степень обучения: бакалавриат</w:t>
                            </w:r>
                          </w:p>
                          <w:p w14:paraId="081CBD60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Год окончания: 2027</w:t>
                            </w:r>
                          </w:p>
                          <w:p w14:paraId="5438190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Оценки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отлично и хорошо, средний балл 8.24</w:t>
                            </w:r>
                          </w:p>
                          <w:p w14:paraId="2628E21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Пройдено множество дополнительных курсов, в том числе по моделированию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ML,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информационной безопасности</w:t>
                            </w:r>
                          </w:p>
                          <w:p w14:paraId="2094068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Участвовал в менторском проекте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моделирование в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Gromacs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3.6pt;margin-top:225.1pt;height:147.95pt;width:496.85pt;z-index:251668480;mso-width-relative:page;mso-height-relative:page;" filled="f" stroked="f" coordsize="21600,21600" o:gfxdata="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oU2hLbAAAADAEAAA8AAAAAAAAAAQAgAAAAIgAAAGRy&#10;cy9kb3ducmV2LnhtbFBLAQIUABQAAAAIAIdO4kBn+IC/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0C67B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ВУЗ: Московский физико-технический институт (МФТИ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)</w:t>
                      </w:r>
                    </w:p>
                    <w:p w14:paraId="1AD9BFE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Факультет: Физтех-школа электроники, фотоники и молекулярной физики (ФЭФМ)</w:t>
                      </w:r>
                    </w:p>
                    <w:p w14:paraId="59D58C2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Направление: Прикладная ма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т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ематика и физика (ПМФ)</w:t>
                      </w:r>
                    </w:p>
                    <w:p w14:paraId="40E48F3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Степень обучения: бакалавриат</w:t>
                      </w:r>
                    </w:p>
                    <w:p w14:paraId="081CBD60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Год окончания: 2027</w:t>
                      </w:r>
                    </w:p>
                    <w:p w14:paraId="5438190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Оценки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отлично и хорошо, средний балл 8.24</w:t>
                      </w:r>
                    </w:p>
                    <w:p w14:paraId="2628E21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Пройдено множество дополнительных курсов, в том числе по моделированию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ML,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информационной безопасности</w:t>
                      </w:r>
                    </w:p>
                    <w:p w14:paraId="2094068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Участвовал в менторском проекте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моделирование в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Gromacs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-199390</wp:posOffset>
                </wp:positionV>
                <wp:extent cx="7559675" cy="194945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49450"/>
                        </a:xfrm>
                        <a:prstGeom prst="rect">
                          <a:avLst/>
                        </a:prstGeom>
                        <a:solidFill>
                          <a:srgbClr val="2C2E3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flip:x;margin-top:-15.7pt;height:153.5pt;width:595.25pt;mso-position-horizontal:right;mso-position-horizontal-relative:margin;z-index:251659264;v-text-anchor:middle;mso-width-relative:page;mso-height-relative:page;" fillcolor="#2C2E34" filled="t" stroked="f" coordsize="21600,21600" o:gfxdata="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Upzq62AAAAAkBAAAPAAAAAAAAAAEAIAAAACIAAABkcnMvZG93bnJldi54&#10;bWxQSwECFAAUAAAACACHTuJAqN15BGwCAAC0BAAADgAAAAAAAAABACAAAAAn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1274445</wp:posOffset>
                </wp:positionV>
                <wp:extent cx="7559675" cy="797560"/>
                <wp:effectExtent l="0" t="0" r="3175" b="317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7974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flip:x;margin-left:0pt;margin-top:100.35pt;height:62.8pt;width:595.25pt;z-index:251660288;v-text-anchor:middle;mso-width-relative:page;mso-height-relative:page;" fillcolor="#F0A22E [3204]" filled="t" stroked="f" coordsize="21600,21600" o:gfxdata="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ckdItgAAAAJAQAADwAAAAAAAAABACAAAAAiAAAAZHJzL2Rvd25yZXYueG1s&#10;UEsBAhQAFAAAAAgAh07iQFud6itqAgAAtQQAAA4AAAAAAAAAAQAgAAAAJw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ru-RU"/>
        </w:rPr>
        <w:t>О</w:t>
      </w:r>
    </w:p>
    <w:p w14:paraId="5FDDF78D">
      <w:pPr>
        <w:widowControl/>
        <w:jc w:val="left"/>
        <w:rPr>
          <w:lang w:val="ru-RU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1829435</wp:posOffset>
                </wp:positionV>
                <wp:extent cx="8101965" cy="0"/>
                <wp:effectExtent l="0" t="6350" r="635" b="6350"/>
                <wp:wrapNone/>
                <wp:docPr id="9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20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8" o:spid="_x0000_s1026" o:spt="20" style="position:absolute;left:0pt;margin-left:31.45pt;margin-top:144.05pt;height:0pt;width:637.95pt;z-index:251677696;mso-width-relative:page;mso-height-relative:page;" filled="f" stroked="t" coordsize="21600,21600" o:gfxdata="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7LcNNcAAAALAQAADwAAAAAAAAABACAAAAAiAAAAZHJzL2Rvd25yZXYu&#10;eG1sUEsBAhQAFAAAAAgAh07iQDPGBn/8AQAA5AMAAA4AAAAAAAAAAQAgAAAAJgEAAGRycy9lMm9E&#10;b2MueG1sUEsFBgAAAAAGAAYAWQEAAJQFAAAAAA==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ragraph">
                  <wp:posOffset>638810</wp:posOffset>
                </wp:positionV>
                <wp:extent cx="6309995" cy="118491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4013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Студент МФТИ, увлечённый моделированием и machine learning. Интересно разбираться в сложных системах, строить модели и применять ML для исследования и решения реальных задач. Быстро погружаюсь в новые области, люблю исследовательский подход и хочу развиваться в направлении ML research.</w:t>
                            </w:r>
                          </w:p>
                          <w:p w14:paraId="37CECF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Ссылка на портфолио: </w:t>
                            </w:r>
                            <w:r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https://github.com/phystech123/resume</w:t>
                            </w:r>
                          </w:p>
                          <w:p w14:paraId="4CD98A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47.6pt;margin-top:50.3pt;height:93.3pt;width:496.85pt;z-index:251672576;mso-width-relative:page;mso-height-relative:page;" filled="f" stroked="f" coordsize="21600,21600" o:gfxdata="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GIMFG2gAAAAsBAAAPAAAAAAAAAAEAIAAAACIAAABk&#10;cnMvZG93bnJldi54bWxQSwECFAAUAAAACACHTuJAZjwD+D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84013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Студент МФТИ, увлечённый моделированием и machine learning. Интересно разбираться в сложных системах, строить модели и применять ML для исследования и решения реальных задач. Быстро погружаюсь в новые области, люблю исследовательский подход и хочу развиваться в направлении ML research.</w:t>
                      </w:r>
                    </w:p>
                    <w:p w14:paraId="37CECFF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Ссылка на портфолио: </w:t>
                      </w:r>
                      <w:r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https://github.com/phystech123/resume</w:t>
                      </w:r>
                    </w:p>
                    <w:p w14:paraId="4CD98A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89535</wp:posOffset>
                </wp:positionV>
                <wp:extent cx="6821170" cy="526415"/>
                <wp:effectExtent l="0" t="0" r="11430" b="825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1170" cy="526415"/>
                          <a:chOff x="9781" y="14040"/>
                          <a:chExt cx="10742" cy="809"/>
                        </a:xfrm>
                      </wpg:grpSpPr>
                      <wps:wsp>
                        <wps:cNvPr id="39" name="直接连接符 38"/>
                        <wps:cNvCnPr/>
                        <wps:spPr>
                          <a:xfrm>
                            <a:off x="10022" y="14684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0" name="组合 57"/>
                        <wpg:cNvGrpSpPr/>
                        <wpg:grpSpPr>
                          <a:xfrm rot="0">
                            <a:off x="9781" y="14179"/>
                            <a:ext cx="3212" cy="670"/>
                            <a:chOff x="404747" y="2585269"/>
                            <a:chExt cx="1746941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48" name="梯形 58"/>
                          <wps:cNvSpPr/>
                          <wps:spPr>
                            <a:xfrm>
                              <a:off x="1008997" y="2585269"/>
                              <a:ext cx="1142691" cy="238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梯形 59"/>
                          <wps:cNvSpPr/>
                          <wps:spPr>
                            <a:xfrm>
                              <a:off x="915450" y="2585269"/>
                              <a:ext cx="1115497" cy="238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0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53" name="文本框 1"/>
                        <wps:cNvSpPr txBox="1"/>
                        <wps:spPr>
                          <a:xfrm>
                            <a:off x="9806" y="14040"/>
                            <a:ext cx="2626" cy="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A01089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 себе кратко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" o:spid="_x0000_s1026" o:spt="203" style="position:absolute;left:0pt;margin-left:19.85pt;margin-top:7.05pt;height:41.45pt;width:537.1pt;z-index:251671552;mso-width-relative:page;mso-height-relative:page;" coordorigin="9781,14040" coordsize="10742,809" o:gfxdata="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">
                <o:lock v:ext="edit" aspectratio="f"/>
                <v:line id="直接连接符 38" o:spid="_x0000_s1026" o:spt="20" style="position:absolute;left:10022;top:14684;height:0;width:10501;" filled="f" stroked="t" coordsize="21600,21600" o:gfxdata="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a+gT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781;top:14179;height:670;width:3212;" coordorigin="404747,2585269" coordsize="1746941,307990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梯形 58" o:spid="_x0000_s1026" style="position:absolute;left:1008997;top:2585269;height:238653;width:1142691;v-text-anchor:middle;" fillcolor="#F0A22E [3204]" filled="t" stroked="f" coordsize="1142691,238653" o:gfxdata="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iAUa5AAAA2wAA&#10;AA8AAAAAAAAAAQAgAAAAIgAAAGRycy9kb3ducmV2LnhtbFBLAQIUABQAAAAIAIdO4kAzLwWeOwAA&#10;ADkAAAAQAAAAAAAAAAEAIAAAAAgBAABkcnMvc2hhcGV4bWwueG1sUEsFBgAAAAAGAAYAWwEAALID&#10;AAAAAA==&#10;" path="m0,238653l142284,0,1000406,0,1142691,238653xe">
                    <v:path o:connectlocs="571345,0;71142,119326;571345,238653;1071548,119326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450;top:2585269;height:238653;width:1115497;v-text-anchor:middle;" fillcolor="#3D4048" filled="t" stroked="f" coordsize="1115497,238653" o:gfxdata="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vSbL4A&#10;AADbAAAADwAAAAAAAAABACAAAAAiAAAAZHJzL2Rvd25yZXYueG1sUEsBAhQAFAAAAAgAh07iQDMv&#10;BZ47AAAAOQAAABAAAAAAAAAAAQAgAAAADQEAAGRycy9zaGFwZXhtbC54bWxQSwUGAAAAAAYABgBb&#10;AQAAtwMAAAAA&#10;" path="m0,238653l142284,0,973212,0,1115497,238653xe">
                    <v:path o:connectlocs="557748,0;71142,119326;557748,238653;1044354,119326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CtG5VbgAAADb&#10;AAAADwAAAGRycy9kb3ducmV2LnhtbEVPS2rDMBDdB3oHMYVsQiM7JKV1o4RScMk2Tg8wWFPJWBoZ&#10;Sfn09tGikOXj/bf7m3fiQjENgRXUywoEcR/0wEbBz6l9eQORMrJGF5gU/FGC/e5ptsVGhysf6dJl&#10;I0oIpwYV2JynRsrUW/KYlmEiLtxviB5zgdFIHfFawr2Tq6p6lR4HLg0WJ/qy1I/d2Sv4brvz+Inj&#10;xrxHY9Yr5+qFbZWaP9fVB4hMt/wQ/7sPWsGmrC9fyg+Quz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tG5Vb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VHjBkb4AAADb&#10;AAAADwAAAGRycy9kb3ducmV2LnhtbEWP0WrCQBRE34X+w3ILfRHdTYqtpK5C2wiiT7V+wCV7m4Rm&#10;74bsRpN+fVcQfBxm5gyz2gy2EWfqfO1YQzJXIIgLZ2ouNZy+t7MlCB+QDTaOScNIHjbrh8kKM+Mu&#10;/EXnYyhFhLDPUEMVQptJ6YuKLPq5a4mj9+M6iyHKrpSmw0uE20amSr1IizXHhQpb+qio+D32VkOv&#10;xn66LxrzvjWff8s8fbX580Hrp8dEvYEINIR7+NbeGQ2LBK5f4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jBk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06;top:14040;height:615;width:2626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A01089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 себе кратко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521970</wp:posOffset>
                </wp:positionV>
                <wp:extent cx="9525" cy="1316355"/>
                <wp:effectExtent l="6350" t="0" r="9525" b="4445"/>
                <wp:wrapNone/>
                <wp:docPr id="7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1635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flip:x y;margin-left:31.15pt;margin-top:41.1pt;height:103.65pt;width:0.75pt;z-index:251673600;mso-width-relative:page;mso-height-relative:page;" filled="f" stroked="t" coordsize="21600,21600" o:gfxdata="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oRwbt2AAAAAgBAAAPAAAAAAAAAAEAIAAA&#10;ACIAAABkcnMvZG93bnJldi54bWxQSwECFAAUAAAACACHTuJAsWbiSAwCAAD7AwAADgAAAAAAAAAB&#10;ACAAAAAnAQAAZHJzL2Uyb0RvYy54bWxQSwUGAAAAAAYABgBZAQAApQUAAAAA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D6A7A7E0-1EF0-4EC5-B451-5DCF7EFD03F9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75E6FEAF-7A10-4FCF-9BFB-180F387C876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4F893D89-7D89-4652-9294-2FB8429F365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21D22331-6E9B-441B-990C-6193BCC2B93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073CBB0E-0053-49F9-9F9D-E02AAB337E6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0DD46F06-0332-42EC-AE28-7393982AD214}"/>
  </w:font>
  <w:font w:name="方正兰亭黑简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panose1 w:val="02000503000000020004"/>
    <w:charset w:val="00"/>
    <w:family w:val="auto"/>
    <w:pitch w:val="default"/>
    <w:sig w:usb0="E00002FF" w:usb1="1200A1FF" w:usb2="00000001" w:usb3="00000000" w:csb0="0000019F" w:csb1="00000000"/>
    <w:embedRegular r:id="rId7" w:fontKey="{1DF2DB0D-09B0-4F9C-9441-511017D21C07}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8" w:fontKey="{D2A7021B-C0A6-45CF-AF2A-98F39C88215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0D73E"/>
    <w:multiLevelType w:val="singleLevel"/>
    <w:tmpl w:val="C460D7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1B9FD39"/>
    <w:multiLevelType w:val="singleLevel"/>
    <w:tmpl w:val="01B9FD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3FBC527"/>
    <w:multiLevelType w:val="multilevel"/>
    <w:tmpl w:val="23FBC527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TEsImhkaWQiOiIyY2ZiYTA5ZDhjZDQzYjEwZmQ2MjhmOGRkNDI3ODU5NiIsInVzZXJDb3VudCI6MX0="/>
  </w:docVars>
  <w:rsids>
    <w:rsidRoot w:val="1BDC1850"/>
    <w:rsid w:val="000A38E8"/>
    <w:rsid w:val="000E04DC"/>
    <w:rsid w:val="001036DE"/>
    <w:rsid w:val="00300D98"/>
    <w:rsid w:val="0036518A"/>
    <w:rsid w:val="004C0BF6"/>
    <w:rsid w:val="005325AA"/>
    <w:rsid w:val="005D0173"/>
    <w:rsid w:val="005D61FB"/>
    <w:rsid w:val="006B275A"/>
    <w:rsid w:val="006E47D4"/>
    <w:rsid w:val="007217BA"/>
    <w:rsid w:val="00735C23"/>
    <w:rsid w:val="00785974"/>
    <w:rsid w:val="007C2434"/>
    <w:rsid w:val="008D7B16"/>
    <w:rsid w:val="0093402B"/>
    <w:rsid w:val="00AC2E33"/>
    <w:rsid w:val="00B0303F"/>
    <w:rsid w:val="00B250DE"/>
    <w:rsid w:val="00B4022F"/>
    <w:rsid w:val="00B8632B"/>
    <w:rsid w:val="00D36A18"/>
    <w:rsid w:val="00D46F8C"/>
    <w:rsid w:val="00D81C6A"/>
    <w:rsid w:val="00F03BAC"/>
    <w:rsid w:val="00F5331E"/>
    <w:rsid w:val="00FE226D"/>
    <w:rsid w:val="00FF6531"/>
    <w:rsid w:val="07E9588F"/>
    <w:rsid w:val="0AD61B81"/>
    <w:rsid w:val="0F215399"/>
    <w:rsid w:val="1201319E"/>
    <w:rsid w:val="17395980"/>
    <w:rsid w:val="1AF56826"/>
    <w:rsid w:val="1BDC1850"/>
    <w:rsid w:val="1C5C533C"/>
    <w:rsid w:val="277F463C"/>
    <w:rsid w:val="293366CF"/>
    <w:rsid w:val="2BD631F2"/>
    <w:rsid w:val="2F0E1FFD"/>
    <w:rsid w:val="404835D7"/>
    <w:rsid w:val="48094BFC"/>
    <w:rsid w:val="48F33332"/>
    <w:rsid w:val="4A953AFC"/>
    <w:rsid w:val="503802C0"/>
    <w:rsid w:val="52E923EA"/>
    <w:rsid w:val="5CD36E1D"/>
    <w:rsid w:val="5D720862"/>
    <w:rsid w:val="5EC12E9C"/>
    <w:rsid w:val="617928D4"/>
    <w:rsid w:val="66E73BAB"/>
    <w:rsid w:val="69CF3C86"/>
    <w:rsid w:val="71141C73"/>
    <w:rsid w:val="76474161"/>
    <w:rsid w:val="769B2835"/>
    <w:rsid w:val="7B5022DD"/>
    <w:rsid w:val="7C5D61A2"/>
    <w:rsid w:val="7DAD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AD1F1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SimSun" w:hAnsi="SimSun" w:eastAsia="SimSun" w:cs="SimSu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r\AppData\Local\Packages\ZhuhaiKingsoftOfficeSoftw.WPSOffice2019_924xes6e8q1tw\LocalCache\Roaming\Kingsoft\office6\templates\download\8db6a6bf\Resume.docx" TargetMode="External"/></Relationships>
</file>

<file path=word/theme/theme1.xml><?xml version="1.0" encoding="utf-8"?>
<a:theme xmlns:a="http://schemas.openxmlformats.org/drawingml/2006/main" name="Office 主题​​">
  <a:themeElements>
    <a:clrScheme name="黄橙色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Resume.docx</Template>
  <Pages>2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2026-03-17T21:37:00Z</dcterms:created>
  <dc:creator>olegr</dc:creator>
  <cp:lastModifiedBy>Олег Рябов</cp:lastModifiedBy>
  <dcterms:modified xsi:type="dcterms:W3CDTF">2026-05-28T10:45:17Z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KSOTemplateUUID">
    <vt:lpwstr>v1.0_mb_ViZHgupwrQHW7mxEvsPk8A==</vt:lpwstr>
  </property>
  <property fmtid="{D5CDD505-2E9C-101B-9397-08002B2CF9AE}" pid="4" name="ICV">
    <vt:lpwstr>71635B656B1C4189AEBD376FE0E4E366_11</vt:lpwstr>
  </property>
</Properties>
</file>
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EC90FE3">
      <w:pPr>
        <w:widowControl/>
        <w:jc w:val="left"/>
        <w:rPr>
          <w:rFonts w:hint="default"/>
          <w:lang w:val="ru-RU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8212455</wp:posOffset>
                </wp:positionV>
                <wp:extent cx="6309995" cy="1944370"/>
                <wp:effectExtent l="0" t="0" r="0" b="0"/>
                <wp:wrapNone/>
                <wp:docPr id="9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944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EF0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Работаю преподавателем в Вечерней физико-технической школе (ВФТШ), преподаю математику и информатику</w:t>
                            </w:r>
                          </w:p>
                          <w:p w14:paraId="12067FD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Менторский проект: работал над моделированием жидкости на подложке методом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coarse grain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с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force-field Martini</w:t>
                            </w:r>
                          </w:p>
                          <w:p w14:paraId="345FB67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Анализ данных на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Python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с использованием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ML</w:t>
                            </w:r>
                          </w:p>
                          <w:p w14:paraId="0FEDE9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Исследование размерных эффектов в диффузии мицелл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49.6pt;margin-top:646.65pt;height:153.1pt;width:496.85pt;z-index:251675648;mso-width-relative:page;mso-height-relative:page;" filled="f" stroked="f" coordsize="21600,21600" o:gfxdata="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MWY5ndAAAADgEAAA8AAAAAAAAAAQAgAAAAIgAA&#10;AGRycy9kb3ducmV2LnhtbFBLAQIUABQAAAAIAIdO4kAemkif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BEF02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Работаю преподавателем в Вечерней физико-технической школе (ВФТШ), преподаю математику и информатику</w:t>
                      </w:r>
                    </w:p>
                    <w:p w14:paraId="12067FD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Менторский проект: работал над моделированием жидкости на подложке методом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coarse grain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с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force-field Martini</w:t>
                      </w:r>
                    </w:p>
                    <w:p w14:paraId="345FB67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Анализ данных на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Python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с использованием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ML</w:t>
                      </w:r>
                    </w:p>
                    <w:p w14:paraId="0FEDE9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Исследование размерных эффектов в диффузии мицелл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ragraph">
                  <wp:posOffset>7738745</wp:posOffset>
                </wp:positionV>
                <wp:extent cx="12162155" cy="526415"/>
                <wp:effectExtent l="0" t="0" r="4445" b="8255"/>
                <wp:wrapNone/>
                <wp:docPr id="85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61987" cy="526415"/>
                          <a:chOff x="9826" y="6655"/>
                          <a:chExt cx="10742" cy="829"/>
                        </a:xfrm>
                      </wpg:grpSpPr>
                      <wps:wsp>
                        <wps:cNvPr id="86" name="直接连接符 38"/>
                        <wps:cNvCnPr/>
                        <wps:spPr>
                          <a:xfrm>
                            <a:off x="10067" y="7319"/>
                            <a:ext cx="1050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0F0F0">
                                <a:lumMod val="9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87" name="组合 57"/>
                        <wpg:cNvGrpSpPr/>
                        <wpg:grpSpPr>
                          <a:xfrm rot="0">
                            <a:off x="9826" y="6814"/>
                            <a:ext cx="3476" cy="670"/>
                            <a:chOff x="404747" y="2585269"/>
                            <a:chExt cx="1890628" cy="307990"/>
                          </a:xfrm>
                          <a:solidFill>
                            <a:srgbClr val="586371"/>
                          </a:solidFill>
                        </wpg:grpSpPr>
                        <wps:wsp>
                          <wps:cNvPr id="88" name="梯形 58"/>
                          <wps:cNvSpPr/>
                          <wps:spPr>
                            <a:xfrm>
                              <a:off x="1009028" y="2585269"/>
                              <a:ext cx="1286347" cy="238577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9" name="梯形 59"/>
                          <wps:cNvSpPr/>
                          <wps:spPr>
                            <a:xfrm>
                              <a:off x="915381" y="2585269"/>
                              <a:ext cx="1320206" cy="238577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90" name="矩形 60"/>
                          <wps:cNvSpPr/>
                          <wps:spPr>
                            <a:xfrm>
                              <a:off x="404747" y="2585269"/>
                              <a:ext cx="983139" cy="238577"/>
                            </a:xfrm>
                            <a:prstGeom prst="rect">
                              <a:avLst/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91" name="直角三角形 61"/>
                          <wps:cNvSpPr/>
                          <wps:spPr>
                            <a:xfrm flipH="1" flipV="1">
                              <a:off x="404747" y="2822611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rgbClr val="778495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92" name="文本框 1"/>
                        <wps:cNvSpPr txBox="1"/>
                        <wps:spPr>
                          <a:xfrm>
                            <a:off x="9869" y="6655"/>
                            <a:ext cx="7187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B86746">
                              <w:pP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Опыт работы/волонтерство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22.7pt;margin-top:609.35pt;height:41.45pt;width:957.65pt;z-index:251674624;mso-width-relative:page;mso-height-relative:page;" coordorigin="9826,6655" coordsize="10742,829" o:gfxdata="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">
                <o:lock v:ext="edit" aspectratio="f"/>
                <v:line id="直接连接符 38" o:spid="_x0000_s1026" o:spt="20" style="position:absolute;left:10067;top:7319;height:0;width:10501;" filled="f" stroked="t" coordsize="21600,21600" o:gfxdata="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LtY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8D8D8" miterlimit="8" joinstyle="miter"/>
                  <v:imagedata o:title=""/>
                  <o:lock v:ext="edit" aspectratio="f"/>
                </v:line>
                <v:group id="组合 57" o:spid="_x0000_s1026" o:spt="203" style="position:absolute;left:9826;top:6814;height:670;width:3476;" coordorigin="404747,2585269" coordsize="1890628,307990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梯形 58" o:spid="_x0000_s1026" style="position:absolute;left:1009028;top:2585269;height:238577;width:1286347;v-text-anchor:middle;" fillcolor="#F0A22E [3204]" filled="t" stroked="f" coordsize="1286347,238577" o:gfxdata="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N1firUAAADbAAAADwAA&#10;AAAAAAABACAAAAAiAAAAZHJzL2Rvd25yZXYueG1sUEsBAhQAFAAAAAgAh07iQDMvBZ47AAAAOQAA&#10;ABAAAAAAAAAAAQAgAAAABAEAAGRycy9zaGFwZXhtbC54bWxQSwUGAAAAAAYABgBbAQAArgMAAAAA&#10;" path="m0,238577l142239,0,1144107,0,1286347,238577xe">
                    <v:path o:connectlocs="643173,0;71119,119288;643173,238577;1215227,119288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梯形 59" o:spid="_x0000_s1026" style="position:absolute;left:915381;top:2585269;height:238577;width:1320206;v-text-anchor:middle;" fillcolor="#3D4048" filled="t" stroked="f" coordsize="1320206,238577" o:gfxdata="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6Z274A&#10;AADbAAAADwAAAAAAAAABACAAAAAiAAAAZHJzL2Rvd25yZXYueG1sUEsBAhQAFAAAAAgAh07iQDMv&#10;BZ47AAAAOQAAABAAAAAAAAAAAQAgAAAADQEAAGRycy9zaGFwZXhtbC54bWxQSwUGAAAAAAYABgBb&#10;AQAAtwMAAAAA&#10;" path="m0,238577l142239,0,1177966,0,1320206,238577xe">
                    <v:path o:connectlocs="660103,0;71119,119288;660103,238577;1249086,119288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60" o:spid="_x0000_s1026" o:spt="1" style="position:absolute;left:404747;top:2585269;height:238577;width:983139;v-text-anchor:middle;" fillcolor="#3D4048" filled="t" stroked="f" coordsize="21600,21600" o:gfxdata="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WgDz7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61" o:spid="_x0000_s1026" o:spt="6" type="#_x0000_t6" style="position:absolute;left:404747;top:2822611;flip:x y;height:70648;width:119816;v-text-anchor:middle;" fillcolor="#3B424B" filled="t" stroked="f" coordsize="21600,21600" o:gfxdata="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8F7C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" o:spid="_x0000_s1026" o:spt="202" type="#_x0000_t202" style="position:absolute;left:9869;top:6655;height:625;width:7187;" filled="f" stroked="f" coordsize="21600,21600" o:gfxdata="UEsDBAoAAAAAAIdO4kAAAAAAAAAAAAAAAAAEAAAAZHJzL1BLAwQUAAAACACHTuJAOWlxNr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RQx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pcTa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8B86746">
                        <w:pP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Опыт работы/волонтерство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10226040</wp:posOffset>
                </wp:positionV>
                <wp:extent cx="8083550" cy="10795"/>
                <wp:effectExtent l="0" t="6350" r="6350" b="8255"/>
                <wp:wrapNone/>
                <wp:docPr id="95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83550" cy="1079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0F0F0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8" o:spid="_x0000_s1026" o:spt="20" style="position:absolute;left:0pt;margin-left:43.4pt;margin-top:805.2pt;height:0.85pt;width:636.5pt;z-index:251676672;mso-width-relative:page;mso-height-relative:page;" filled="f" stroked="t" coordsize="21600,21600" o:gfxdata="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I8uae2AAAAA0BAAAPAAAAAAAAAAEAIAAAACIAAABkcnMvZG93bnJl&#10;di54bWxQSwECFAAUAAAACACHTuJAc7CYUf0BAADoAwAADgAAAAAAAAABACAAAAAnAQAAZHJzL2Uy&#10;b0RvYy54bWxQSwUGAAAAAAYABgBZAQAAlgUAAAAA&#10;">
                <v:fill on="f" focussize="0,0"/>
                <v:stroke weight="1pt" color="#D8D8D8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497205</wp:posOffset>
                </wp:positionH>
                <wp:positionV relativeFrom="paragraph">
                  <wp:posOffset>2712720</wp:posOffset>
                </wp:positionV>
                <wp:extent cx="60325" cy="7521575"/>
                <wp:effectExtent l="6350" t="0" r="9525" b="9525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25" cy="75215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0F0F0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7" o:spid="_x0000_s1026" o:spt="20" style="position:absolute;left:0pt;flip:x y;margin-left:39.15pt;margin-top:213.6pt;height:592.25pt;width:4.75pt;z-index:251661312;mso-width-relative:page;mso-height-relative:page;" filled="f" stroked="t" coordsize="21600,21600" o:gfxdata="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6+55/ZAAAACgEAAA8AAAAAAAAAAQAg&#10;AAAAIgAAAGRycy9kb3ducmV2LnhtbFBLAQIUABQAAAAIAIdO4kA8+PHcDQIAAPwDAAAOAAAAAAAA&#10;AAEAIAAAACgBAABkcnMvZTJvRG9jLnhtbFBLBQYAAAAABgAGAFkBAACnBQAAAAA=&#10;">
                <v:fill on="f" focussize="0,0"/>
                <v:stroke weight="1pt" color="#D8D8D8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ragraph">
                  <wp:posOffset>2290445</wp:posOffset>
                </wp:positionV>
                <wp:extent cx="8288020" cy="513715"/>
                <wp:effectExtent l="0" t="0" r="5080" b="825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8020" cy="513715"/>
                          <a:chOff x="9841" y="4215"/>
                          <a:chExt cx="10742" cy="809"/>
                        </a:xfrm>
                      </wpg:grpSpPr>
                      <wps:wsp>
                        <wps:cNvPr id="38" name="直接连接符 38"/>
                        <wps:cNvCnPr/>
                        <wps:spPr>
                          <a:xfrm>
                            <a:off x="10082" y="4859"/>
                            <a:ext cx="1050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0F0F0">
                                <a:lumMod val="9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 rot="0">
                            <a:off x="9841" y="4354"/>
                            <a:ext cx="2512" cy="670"/>
                            <a:chOff x="404747" y="2585269"/>
                            <a:chExt cx="1366226" cy="307990"/>
                          </a:xfrm>
                          <a:solidFill>
                            <a:srgbClr val="586371"/>
                          </a:solidFill>
                        </wpg:grpSpPr>
                        <wps:wsp>
                          <wps:cNvPr id="58" name="梯形 58"/>
                          <wps:cNvSpPr/>
                          <wps:spPr>
                            <a:xfrm>
                              <a:off x="1008973" y="2585269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9" name="梯形 59"/>
                          <wps:cNvSpPr/>
                          <wps:spPr>
                            <a:xfrm>
                              <a:off x="915275" y="2585269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0" name="矩形 60"/>
                          <wps:cNvSpPr/>
                          <wps:spPr>
                            <a:xfrm>
                              <a:off x="404747" y="2585269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1" name="直角三角形 61"/>
                          <wps:cNvSpPr/>
                          <wps:spPr>
                            <a:xfrm flipH="1" flipV="1">
                              <a:off x="404747" y="2822611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rgbClr val="778495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1" name="文本框 1"/>
                        <wps:cNvSpPr txBox="1"/>
                        <wps:spPr>
                          <a:xfrm>
                            <a:off x="9856" y="4215"/>
                            <a:ext cx="2235" cy="6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D00977">
                              <w:pP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Образование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25.85pt;margin-top:180.35pt;height:40.45pt;width:652.6pt;z-index:251669504;mso-width-relative:page;mso-height-relative:page;" coordorigin="9841,4215" coordsize="10742,809" o:gfxdata="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">
                <o:lock v:ext="edit" aspectratio="f"/>
                <v:line id="直接连接符 38" o:spid="_x0000_s1026" o:spt="20" style="position:absolute;left:10082;top:4859;height:0;width:10501;" filled="f" stroked="t" coordsize="21600,21600" o:gfxdata="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nTY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D8D8D8" miterlimit="8" joinstyle="miter"/>
                  <v:imagedata o:title=""/>
                  <o:lock v:ext="edit" aspectratio="f"/>
                </v:line>
                <v:group id="组合 57" o:spid="_x0000_s1026" o:spt="203" style="position:absolute;left:9841;top:4354;height:670;width:2512;" coordorigin="404747,2585269" coordsize="1366226,307990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梯形 58" o:spid="_x0000_s1026" style="position:absolute;left:1008973;top:2585269;height:238448;width:762000;v-text-anchor:middle;" fillcolor="#F0A22E [3204]" filled="t" stroked="f" coordsize="762000,238448" o:gfxdata="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7BOrsAAADb&#10;AAAADwAAAAAAAAABACAAAAAiAAAAZHJzL2Rvd25yZXYueG1sUEsBAhQAFAAAAAgAh07iQDMvBZ47&#10;AAAAOQAAABAAAAAAAAAAAQAgAAAACgEAAGRycy9zaGFwZXhtbC54bWxQSwUGAAAAAAYABgBbAQAA&#10;tAMAAAAA&#10;" path="m0,238448l142162,0,619837,0,762000,238448xe">
                    <v:path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梯形 59" o:spid="_x0000_s1026" style="position:absolute;left:915275;top:2585269;height:238448;width:762000;v-text-anchor:middle;" fillcolor="#3D4048" filled="t" stroked="f" coordsize="762000,238448" o:gfxdata="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5OoQvQAA&#10;ANsAAAAPAAAAAAAAAAEAIAAAACIAAABkcnMvZG93bnJldi54bWxQSwECFAAUAAAACACHTuJAMy8F&#10;njsAAAA5AAAAEAAAAAAAAAABACAAAAAMAQAAZHJzL3NoYXBleG1sLnhtbFBLBQYAAAAABgAGAFsB&#10;AAC2AwAAAAA=&#10;" path="m0,238448l142162,0,619837,0,762000,238448xe">
                    <v:path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60" o:spid="_x0000_s1026" o:spt="1" style="position:absolute;left:404747;top:2585269;height:238448;width:879633;v-text-anchor:middle;" fillcolor="#3D4048" filled="t" stroked="f" coordsize="21600,21600" o:gfxdata="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L1z6L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61" o:spid="_x0000_s1026" o:spt="6" type="#_x0000_t6" style="position:absolute;left:404747;top:2822611;flip:x y;height:70648;width:119816;v-text-anchor:middle;" fillcolor="#3B424B" filled="t" stroked="f" coordsize="21600,21600" o:gfxdata="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FAs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" o:spid="_x0000_s1026" o:spt="202" type="#_x0000_t202" style="position:absolute;left:9856;top:4215;height:615;width:2235;" filled="f" stroked="f" coordsize="21600,21600" o:gfxdata="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yLx+5AAAA2g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D00977">
                        <w:pP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Образование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4509770</wp:posOffset>
                </wp:positionV>
                <wp:extent cx="12171045" cy="520065"/>
                <wp:effectExtent l="0" t="0" r="8255" b="63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71213" cy="520065"/>
                          <a:chOff x="9818" y="6665"/>
                          <a:chExt cx="10750" cy="819"/>
                        </a:xfrm>
                      </wpg:grpSpPr>
                      <wps:wsp>
                        <wps:cNvPr id="9" name="直接连接符 38"/>
                        <wps:cNvCnPr/>
                        <wps:spPr>
                          <a:xfrm>
                            <a:off x="10067" y="7319"/>
                            <a:ext cx="1050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0F0F0">
                                <a:lumMod val="9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0" name="组合 57"/>
                        <wpg:cNvGrpSpPr/>
                        <wpg:grpSpPr>
                          <a:xfrm rot="0">
                            <a:off x="9826" y="6814"/>
                            <a:ext cx="2512" cy="670"/>
                            <a:chOff x="404747" y="2585269"/>
                            <a:chExt cx="1366226" cy="307990"/>
                          </a:xfrm>
                          <a:solidFill>
                            <a:srgbClr val="586371"/>
                          </a:solidFill>
                        </wpg:grpSpPr>
                        <wps:wsp>
                          <wps:cNvPr id="11" name="梯形 58"/>
                          <wps:cNvSpPr/>
                          <wps:spPr>
                            <a:xfrm>
                              <a:off x="1008973" y="2585269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" name="梯形 59"/>
                          <wps:cNvSpPr/>
                          <wps:spPr>
                            <a:xfrm>
                              <a:off x="915275" y="2585269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" name="矩形 60"/>
                          <wps:cNvSpPr/>
                          <wps:spPr>
                            <a:xfrm>
                              <a:off x="404747" y="2585269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" name="直角三角形 61"/>
                          <wps:cNvSpPr/>
                          <wps:spPr>
                            <a:xfrm flipH="1" flipV="1">
                              <a:off x="404747" y="2822611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rgbClr val="778495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19" name="文本框 1"/>
                        <wps:cNvSpPr txBox="1"/>
                        <wps:spPr>
                          <a:xfrm>
                            <a:off x="9818" y="6665"/>
                            <a:ext cx="7187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780D6D">
                              <w:pP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Навыки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19.65pt;margin-top:355.1pt;height:40.95pt;width:958.35pt;z-index:251670528;mso-width-relative:page;mso-height-relative:page;" coordorigin="9818,6665" coordsize="10750,819" o:gfxdata="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AwWnmx2wAAAAsBAAAPAAAAAAAAAAEAIAAAACIAAABk&#10;cnMvZG93bnJldi54bWxQSwECFAAUAAAACACHTuJAamzinCEFAADPEQAADgAAAAAAAAABACAAAAAq&#10;AQAAZHJzL2Uyb0RvYy54bWxQSwUGAAAAAAYABgBZAQAAvQgAAAAA&#10;">
                <o:lock v:ext="edit" aspectratio="f"/>
                <v:line id="直接连接符 38" o:spid="_x0000_s1026" o:spt="20" style="position:absolute;left:10067;top:7319;height:0;width:10501;" filled="f" stroked="t" coordsize="21600,21600" o:gfxdata="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a5Sa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8D8D8" miterlimit="8" joinstyle="miter"/>
                  <v:imagedata o:title=""/>
                  <o:lock v:ext="edit" aspectratio="f"/>
                </v:line>
                <v:group id="组合 57" o:spid="_x0000_s1026" o:spt="203" style="position:absolute;left:9826;top:6814;height:670;width:2512;" coordorigin="404747,2585269" coordsize="1366226,307990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梯形 58" o:spid="_x0000_s1026" style="position:absolute;left:1008973;top:2585269;height:238448;width:762000;v-text-anchor:middle;" fillcolor="#F0A22E [3204]" filled="t" stroked="f" coordsize="762000,238448" o:gfxdata="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57RZ7sAAADb&#10;AAAADwAAAAAAAAABACAAAAAiAAAAZHJzL2Rvd25yZXYueG1sUEsBAhQAFAAAAAgAh07iQDMvBZ47&#10;AAAAOQAAABAAAAAAAAAAAQAgAAAACgEAAGRycy9zaGFwZXhtbC54bWxQSwUGAAAAAAYABgBbAQAA&#10;tAMAAAAA&#10;" path="m0,238448l142162,0,619837,0,762000,238448xe">
                    <v:path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梯形 59" o:spid="_x0000_s1026" style="position:absolute;left:915275;top:2585269;height:238448;width:762000;v-text-anchor:middle;" fillcolor="#3D4048" filled="t" stroked="f" coordsize="762000,238448" o:gfxdata="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rBobsAAADb&#10;AAAADwAAAAAAAAABACAAAAAiAAAAZHJzL2Rvd25yZXYueG1sUEsBAhQAFAAAAAgAh07iQDMvBZ47&#10;AAAAOQAAABAAAAAAAAAAAQAgAAAACgEAAGRycy9zaGFwZXhtbC54bWxQSwUGAAAAAAYABgBbAQAA&#10;tAMAAAAA&#10;" path="m0,238448l142162,0,619837,0,762000,238448xe">
                    <v:path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60" o:spid="_x0000_s1026" o:spt="1" style="position:absolute;left:404747;top:2585269;height:238448;width:879633;v-text-anchor:middle;" fillcolor="#3D4048" filled="t" stroked="f" coordsize="21600,21600" o:gfxdata="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Gme4r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61" o:spid="_x0000_s1026" o:spt="6" type="#_x0000_t6" style="position:absolute;left:404747;top:2822611;flip:x y;height:70648;width:119816;v-text-anchor:middle;" fillcolor="#3B424B" filled="t" stroked="f" coordsize="21600,21600" o:gfxdata="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l28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" o:spid="_x0000_s1026" o:spt="202" type="#_x0000_t202" style="position:absolute;left:9818;top:6665;height:625;width:7187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8780D6D">
                        <w:pP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Навыки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680720</wp:posOffset>
                </wp:positionH>
                <wp:positionV relativeFrom="paragraph">
                  <wp:posOffset>4925695</wp:posOffset>
                </wp:positionV>
                <wp:extent cx="6309995" cy="3457575"/>
                <wp:effectExtent l="0" t="0" r="0" b="0"/>
                <wp:wrapNone/>
                <wp:docPr id="76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3457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0B5F8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F0A22E"/>
                                <w:lang w:val="ru-RU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F0A22E"/>
                                <w:lang w:val="ru-RU"/>
                              </w:rPr>
                              <w:t>Немного о себе</w:t>
                            </w:r>
                          </w:p>
                          <w:p w14:paraId="08E17F0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Поступал на Физтех потому что привлекают естественные науки</w:t>
                            </w:r>
                          </w:p>
                          <w:p w14:paraId="44E47E0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С самого старта обучения понял что меня привлекает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IT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сектор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и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ML</w:t>
                            </w:r>
                          </w:p>
                          <w:p w14:paraId="7B52D46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IT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стек:</w:t>
                            </w:r>
                          </w:p>
                          <w:p w14:paraId="503BA97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Python, C++(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стандарт,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STL), Git, Linux(bash), -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уверенно</w:t>
                            </w:r>
                          </w:p>
                          <w:p w14:paraId="538A6DE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HTML, CSS, JS, php, SQL, docker -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базовый уровень</w:t>
                            </w:r>
                          </w:p>
                          <w:p w14:paraId="06A92F3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Python: </w:t>
                            </w:r>
                            <w:r>
                              <w:rPr>
                                <w:rFonts w:hint="default" w:ascii="Inter" w:hAnsi="Inter" w:eastAsia="MiSans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numpy, pandas, scipy, simpy, matplotlib, seaborn, bokeh, torch (pytorch)</w:t>
                            </w:r>
                          </w:p>
                          <w:p w14:paraId="537AFCD2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Моделирование:</w:t>
                            </w:r>
                          </w:p>
                          <w:p w14:paraId="2082A79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Lammps, Gromacs</w:t>
                            </w:r>
                          </w:p>
                          <w:p w14:paraId="37AC05B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Phonopy</w:t>
                            </w:r>
                          </w:p>
                          <w:p w14:paraId="2B48D8D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Ovito</w:t>
                            </w:r>
                          </w:p>
                          <w:p w14:paraId="20C6085E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84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Force-field Martini</w:t>
                            </w:r>
                          </w:p>
                          <w:p w14:paraId="7F05E432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Soft Skills: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У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сидчивость, концентрация, умение находить нестандартные решения</w:t>
                            </w:r>
                          </w:p>
                          <w:p w14:paraId="336515C2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Английский язык: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B1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B2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/Intermediate</w:t>
                            </w:r>
                          </w:p>
                          <w:p w14:paraId="06085A0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B19E2B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53.6pt;margin-top:387.85pt;height:272.25pt;width:496.85pt;z-index:251666432;mso-width-relative:page;mso-height-relative:page;" filled="f" stroked="f" coordsize="21600,21600" o:gfxdata="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tdl9TYAAAADQEAAA8AAAAAAAAAAQAgAAAAIgAAAGRycy9kb3ducmV2LnhtbFBL&#10;AQIUABQAAAAIAIdO4kAZ0w/avQEAAG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70B5F86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/>
                          <w:bCs/>
                          <w:color w:val="F0A22E"/>
                          <w:lang w:val="ru-RU"/>
                        </w:rPr>
                      </w:pPr>
                      <w:r>
                        <w:rPr>
                          <w:rFonts w:hint="default" w:ascii="Inter" w:hAnsi="Inter" w:eastAsia="MiSans" w:cs="Inter"/>
                          <w:b/>
                          <w:bCs/>
                          <w:color w:val="F0A22E"/>
                          <w:lang w:val="ru-RU"/>
                        </w:rPr>
                        <w:t>Немного о себе</w:t>
                      </w:r>
                    </w:p>
                    <w:p w14:paraId="08E17F04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Поступал на Физтех потому что привлекают естественные науки</w:t>
                      </w:r>
                    </w:p>
                    <w:p w14:paraId="44E47E0F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С самого старта обучения понял что меня привлекает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IT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сектор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и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ML</w:t>
                      </w:r>
                    </w:p>
                    <w:p w14:paraId="7B52D46F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IT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стек:</w:t>
                      </w:r>
                    </w:p>
                    <w:p w14:paraId="503BA97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Python, C++(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стандарт,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STL), Git, Linux(bash), -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уверенно</w:t>
                      </w:r>
                    </w:p>
                    <w:p w14:paraId="538A6DE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HTML, CSS, JS, php, SQL, docker -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базовый уровень</w:t>
                      </w:r>
                    </w:p>
                    <w:p w14:paraId="06A92F3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Python: </w:t>
                      </w:r>
                      <w:r>
                        <w:rPr>
                          <w:rFonts w:hint="default" w:ascii="Inter" w:hAnsi="Inter" w:eastAsia="MiSans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numpy, pandas, scipy, simpy, matplotlib, seaborn, bokeh, torch (pytorch)</w:t>
                      </w:r>
                    </w:p>
                    <w:p w14:paraId="537AFCD2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Моделирование:</w:t>
                      </w:r>
                    </w:p>
                    <w:p w14:paraId="2082A79D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Lammps, Gromacs</w:t>
                      </w:r>
                    </w:p>
                    <w:p w14:paraId="37AC05B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Phonopy</w:t>
                      </w:r>
                    </w:p>
                    <w:p w14:paraId="2B48D8D8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Ovito</w:t>
                      </w:r>
                    </w:p>
                    <w:p w14:paraId="20C6085E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1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84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Force-field Martini</w:t>
                      </w:r>
                    </w:p>
                    <w:p w14:paraId="7F05E432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Soft Skills: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У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сидчивость, концентрация, умение находить нестандартные решения</w:t>
                      </w:r>
                    </w:p>
                    <w:p w14:paraId="336515C2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Английский язык: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B1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B2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/Intermediate</w:t>
                      </w:r>
                    </w:p>
                    <w:p w14:paraId="06085A0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7B19E2B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3645535</wp:posOffset>
                </wp:positionH>
                <wp:positionV relativeFrom="paragraph">
                  <wp:posOffset>1266825</wp:posOffset>
                </wp:positionV>
                <wp:extent cx="3529330" cy="320040"/>
                <wp:effectExtent l="0" t="0" r="0" b="0"/>
                <wp:wrapNone/>
                <wp:docPr id="6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330" cy="32002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B18C54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  <w:t>Номер телефона: 8(980)188-36-70</w:t>
                            </w:r>
                          </w:p>
                          <w:p w14:paraId="7C4AE49D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  <w:t>Почта: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instrText xml:space="preserve"> HYPERLINK "mailto:riabov.oe@phystech.edu" </w:instrTex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Style w:val="4"/>
                                <w:rFonts w:hint="default" w:ascii="Inter" w:hAnsi="Inter" w:eastAsia="MiSans" w:cs="Inter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riabov.oe@phystech.edu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370975CA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 w:eastAsia="zh-CN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Tg: @tinkof7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87.05pt;margin-top:99.75pt;height:25.2pt;width:277.9pt;z-index:251665408;mso-width-relative:page;mso-height-relative:page;" filled="f" stroked="f" coordsize="21600,21600" o:gfxdata="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D1h6aNgAAAAMAQAADwAAAAAAAAABACAAAAAiAAAAZHJzL2Rvd25yZXYueG1sUEsB&#10;AhQAFAAAAAgAh07iQDf5X0q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1B18C54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  <w:t>Номер телефона: 8(980)188-36-70</w:t>
                      </w:r>
                    </w:p>
                    <w:p w14:paraId="7C4AE49D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  <w:t>Почта:</w:t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instrText xml:space="preserve"> HYPERLINK "mailto:riabov.oe@phystech.edu" </w:instrText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>
                        <w:rPr>
                          <w:rStyle w:val="4"/>
                          <w:rFonts w:hint="default" w:ascii="Inter" w:hAnsi="Inter" w:eastAsia="MiSans" w:cs="Inter"/>
                          <w:kern w:val="24"/>
                          <w:sz w:val="22"/>
                          <w:szCs w:val="22"/>
                          <w:lang w:val="en-US"/>
                        </w:rPr>
                        <w:t>riabov.oe@phystech.edu</w:t>
                      </w: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370975CA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 w:eastAsia="zh-CN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t>Tg: @tinkof7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-634365</wp:posOffset>
                </wp:positionH>
                <wp:positionV relativeFrom="paragraph">
                  <wp:posOffset>2080895</wp:posOffset>
                </wp:positionV>
                <wp:extent cx="2952750" cy="320040"/>
                <wp:effectExtent l="0" t="0" r="0" b="0"/>
                <wp:wrapNone/>
                <wp:docPr id="6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2002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5C4124">
                            <w:pPr>
                              <w:rPr>
                                <w:rFonts w:hint="default"/>
                                <w:lang w:val="ru-RU" w:eastAsia="zh-CN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49.95pt;margin-top:163.85pt;height:25.2pt;width:232.5pt;z-index:251664384;mso-width-relative:page;mso-height-relative:page;" filled="f" stroked="f" coordsize="21600,21600" o:gfxdata="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3YU0zaAAAACwEAAA8AAAAAAAAAAQAgAAAAIgAAAGRycy9kb3ducmV2LnhtbFBL&#10;AQIUABQAAAAIAIdO4kC1iQReuwEAAF8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05C4124">
                      <w:pPr>
                        <w:rPr>
                          <w:rFonts w:hint="default"/>
                          <w:lang w:val="ru-RU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1261110</wp:posOffset>
                </wp:positionV>
                <wp:extent cx="2983865" cy="320040"/>
                <wp:effectExtent l="0" t="0" r="0" b="0"/>
                <wp:wrapNone/>
                <wp:docPr id="6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65" cy="32002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2B6F54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  <w:t>День рождения: 11.07.2006</w:t>
                            </w:r>
                          </w:p>
                          <w:p w14:paraId="31DCAB0F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  <w:t>Место проживания: Долгопрудный</w:t>
                            </w:r>
                          </w:p>
                          <w:p w14:paraId="020845B9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Github: </w:t>
                            </w:r>
                            <w:r>
                              <w:rPr>
                                <w:rFonts w:hint="default" w:ascii="Inter" w:hAnsi="Inter" w:eastAsia="MiSans"/>
                                <w:color w:val="FFFFFF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https://github.com/phystech123</w:t>
                            </w:r>
                          </w:p>
                          <w:p w14:paraId="566E872E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7A31E12C"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hint="default" w:ascii="Inter" w:hAnsi="Inter" w:eastAsia="MiSans" w:cs="Inter"/>
                                <w:color w:val="FFFFFF"/>
                                <w:kern w:val="24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7.55pt;margin-top:99.3pt;height:25.2pt;width:234.95pt;z-index:251663360;mso-width-relative:page;mso-height-relative:page;" filled="f" stroked="f" coordsize="21600,21600" o:gfxdata="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yj65/XAAAACgEAAA8AAAAAAAAAAQAgAAAAIgAAAGRycy9kb3ducmV2LnhtbFBLAQIU&#10;ABQAAAAIAIdO4kCbfBiauwEAAF8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42B6F54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  <w:t>День рождения: 11.07.2006</w:t>
                      </w:r>
                    </w:p>
                    <w:p w14:paraId="31DCAB0F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  <w:t>Место проживания: Долгопрудный</w:t>
                      </w:r>
                    </w:p>
                    <w:p w14:paraId="020845B9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t xml:space="preserve">Github: </w:t>
                      </w:r>
                      <w:r>
                        <w:rPr>
                          <w:rFonts w:hint="default" w:ascii="Inter" w:hAnsi="Inter" w:eastAsia="MiSans"/>
                          <w:color w:val="FFFFFF"/>
                          <w:kern w:val="24"/>
                          <w:sz w:val="22"/>
                          <w:szCs w:val="22"/>
                          <w:lang w:val="en-US"/>
                        </w:rPr>
                        <w:t>https://github.com/phystech123</w:t>
                      </w:r>
                    </w:p>
                    <w:p w14:paraId="566E872E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7A31E12C">
                      <w:pPr>
                        <w:pStyle w:val="5"/>
                        <w:spacing w:before="0" w:beforeAutospacing="0" w:after="0" w:afterAutospacing="0" w:line="360" w:lineRule="exact"/>
                        <w:rPr>
                          <w:rFonts w:hint="default" w:ascii="Inter" w:hAnsi="Inter" w:eastAsia="MiSans" w:cs="Inter"/>
                          <w:color w:val="FFFFFF"/>
                          <w:kern w:val="24"/>
                          <w:sz w:val="22"/>
                          <w:szCs w:val="22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104140</wp:posOffset>
                </wp:positionV>
                <wp:extent cx="4604385" cy="487680"/>
                <wp:effectExtent l="0" t="0" r="0" b="0"/>
                <wp:wrapNone/>
                <wp:docPr id="77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385" cy="4876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35DA8E">
                            <w:pPr>
                              <w:pStyle w:val="5"/>
                              <w:spacing w:before="0" w:beforeAutospacing="0" w:after="0" w:afterAutospacing="0"/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595959" w:themeColor="text1" w:themeTint="A6"/>
                                <w:sz w:val="32"/>
                                <w:szCs w:val="32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595959" w:themeColor="text1" w:themeTint="A6"/>
                                <w:kern w:val="24"/>
                                <w:sz w:val="36"/>
                                <w:szCs w:val="36"/>
                                <w:lang w:val="ru-RU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Резюме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4.35pt;margin-top:8.2pt;height:38.4pt;width:362.55pt;z-index:251667456;mso-width-relative:page;mso-height-relative:page;" filled="f" stroked="f" coordsize="21600,21600" o:gfxdata="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A7cLC1gAAAAgBAAAPAAAAAAAAAAEAIAAAACIAAABkcnMvZG93bnJldi54bWxQSwEC&#10;FAAUAAAACACHTuJAC5ZUD70BAABfAwAADgAAAAAAAAABACAAAAAl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735DA8E">
                      <w:pPr>
                        <w:pStyle w:val="5"/>
                        <w:spacing w:before="0" w:beforeAutospacing="0" w:after="0" w:afterAutospacing="0"/>
                        <w:rPr>
                          <w:rFonts w:hint="default" w:ascii="Inter" w:hAnsi="Inter" w:eastAsia="MiSans" w:cs="Inter"/>
                          <w:b/>
                          <w:bCs/>
                          <w:color w:val="595959" w:themeColor="text1" w:themeTint="A6"/>
                          <w:sz w:val="32"/>
                          <w:szCs w:val="32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/>
                          <w:bCs/>
                          <w:color w:val="595959" w:themeColor="text1" w:themeTint="A6"/>
                          <w:kern w:val="24"/>
                          <w:sz w:val="36"/>
                          <w:szCs w:val="36"/>
                          <w:lang w:val="ru-RU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Резюме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525780</wp:posOffset>
                </wp:positionV>
                <wp:extent cx="4641215" cy="535940"/>
                <wp:effectExtent l="0" t="0" r="0" b="0"/>
                <wp:wrapNone/>
                <wp:docPr id="6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15" cy="5359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FCFB93">
                            <w:pPr>
                              <w:pStyle w:val="5"/>
                              <w:spacing w:before="0" w:beforeAutospacing="0" w:after="0" w:afterAutospacing="0" w:line="700" w:lineRule="exact"/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F0A22E" w:themeColor="accent1"/>
                                <w:sz w:val="15"/>
                                <w:szCs w:val="15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/>
                                <w:bCs/>
                                <w:color w:val="F0A22E" w:themeColor="accent1"/>
                                <w:kern w:val="24"/>
                                <w:sz w:val="56"/>
                                <w:szCs w:val="56"/>
                                <w:lang w:val="ru-RU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Олег Рябов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2.85pt;margin-top:41.4pt;height:42.2pt;width:365.45pt;z-index:251662336;mso-width-relative:page;mso-height-relative:page;" filled="f" stroked="f" coordsize="21600,21600" o:gfxdata="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6H6edcAAAAJAQAADwAAAAAAAAABACAAAAAiAAAAZHJzL2Rvd25yZXYueG1sUEsB&#10;AhQAFAAAAAgAh07iQOdR8re9AQAAXw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DFCFB93">
                      <w:pPr>
                        <w:pStyle w:val="5"/>
                        <w:spacing w:before="0" w:beforeAutospacing="0" w:after="0" w:afterAutospacing="0" w:line="700" w:lineRule="exact"/>
                        <w:rPr>
                          <w:rFonts w:hint="default" w:ascii="Inter" w:hAnsi="Inter" w:eastAsia="MiSans" w:cs="Inter"/>
                          <w:b/>
                          <w:bCs/>
                          <w:color w:val="F0A22E" w:themeColor="accent1"/>
                          <w:sz w:val="15"/>
                          <w:szCs w:val="15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/>
                          <w:bCs/>
                          <w:color w:val="F0A22E" w:themeColor="accent1"/>
                          <w:kern w:val="24"/>
                          <w:sz w:val="56"/>
                          <w:szCs w:val="56"/>
                          <w:lang w:val="ru-RU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Олег Рябов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680720</wp:posOffset>
                </wp:positionH>
                <wp:positionV relativeFrom="paragraph">
                  <wp:posOffset>2858770</wp:posOffset>
                </wp:positionV>
                <wp:extent cx="6309995" cy="18789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87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C67B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ВУЗ: Московский физико-технический институт (МФТИ</w:t>
                            </w: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1AD9BFE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Факультет: Физтех-школа электроники, фотоники и молекулярной физики (ФЭФМ)</w:t>
                            </w:r>
                          </w:p>
                          <w:p w14:paraId="59D58C2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Направление: Прикладная ма</w:t>
                            </w: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т</w:t>
                            </w: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ематика и физика (ПМФ)</w:t>
                            </w:r>
                          </w:p>
                          <w:p w14:paraId="40E48F3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Степень обучения: бакалавриат</w:t>
                            </w:r>
                          </w:p>
                          <w:p w14:paraId="081CBD60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Год окончания: 2027</w:t>
                            </w:r>
                          </w:p>
                          <w:p w14:paraId="5438190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Оценки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отлично и хорошо, средний балл 8.24</w:t>
                            </w:r>
                          </w:p>
                          <w:p w14:paraId="2628E21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Пройдено множество дополнительных курсов, в том числе по моделированию и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ML</w:t>
                            </w:r>
                          </w:p>
                          <w:p w14:paraId="2094068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jc w:val="both"/>
                              <w:textAlignment w:val="auto"/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Участвовал в менторском проекте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моделирование в </w:t>
                            </w:r>
                            <w:r>
                              <w:rPr>
                                <w:rFonts w:hint="default" w:ascii="Inter" w:hAnsi="Inter" w:eastAsia="MiSans" w:cs="Inter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Gromacs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3.6pt;margin-top:225.1pt;height:147.95pt;width:496.85pt;z-index:251668480;mso-width-relative:page;mso-height-relative:page;" filled="f" stroked="f" coordsize="21600,21600" o:gfxdata="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oU2hLbAAAADAEAAA8AAAAAAAAAAQAgAAAAIgAAAGRy&#10;cy9kb3ducmV2LnhtbFBLAQIUABQAAAAIAIdO4kBn+IC/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0C67BB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ВУЗ: Московский физико-технический институт (МФТИ</w:t>
                      </w: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)</w:t>
                      </w:r>
                    </w:p>
                    <w:p w14:paraId="1AD9BFE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Факультет: Физтех-школа электроники, фотоники и молекулярной физики (ФЭФМ)</w:t>
                      </w:r>
                    </w:p>
                    <w:p w14:paraId="59D58C21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Направление: Прикладная ма</w:t>
                      </w: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т</w:t>
                      </w: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ематика и физика (ПМФ)</w:t>
                      </w:r>
                    </w:p>
                    <w:p w14:paraId="40E48F39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Степень обучения: бакалавриат</w:t>
                      </w:r>
                    </w:p>
                    <w:p w14:paraId="081CBD60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Год окончания: 2027</w:t>
                      </w:r>
                    </w:p>
                    <w:p w14:paraId="5438190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Оценки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отлично и хорошо, средний балл 8.24</w:t>
                      </w:r>
                    </w:p>
                    <w:p w14:paraId="2628E21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Пройдено множество дополнительных курсов, в том числе по моделированию и 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ML</w:t>
                      </w:r>
                    </w:p>
                    <w:p w14:paraId="2094068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jc w:val="both"/>
                        <w:textAlignment w:val="auto"/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Участвовал в менторском проекте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моделирование в </w:t>
                      </w:r>
                      <w:r>
                        <w:rPr>
                          <w:rFonts w:hint="default" w:ascii="Inter" w:hAnsi="Inter" w:eastAsia="MiSans" w:cs="Inter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Gromacs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-199390</wp:posOffset>
                </wp:positionV>
                <wp:extent cx="7559675" cy="194945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49450"/>
                        </a:xfrm>
                        <a:prstGeom prst="rect">
                          <a:avLst/>
                        </a:prstGeom>
                        <a:solidFill>
                          <a:srgbClr val="2C2E3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flip:x;margin-top:-15.7pt;height:153.5pt;width:595.25pt;mso-position-horizontal:right;mso-position-horizontal-relative:margin;z-index:251659264;v-text-anchor:middle;mso-width-relative:page;mso-height-relative:page;" fillcolor="#2C2E34" filled="t" stroked="f" coordsize="21600,21600" o:gfxdata="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Upzq62AAAAAkBAAAPAAAAAAAAAAEAIAAAACIAAABkcnMvZG93bnJldi54&#10;bWxQSwECFAAUAAAACACHTuJAqN15BGwCAAC0BAAADgAAAAAAAAABACAAAAAnAQAAZHJzL2Uyb0Rv&#10;Yy54bWxQSwUGAAAAAAYABgBZAQAAB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1274445</wp:posOffset>
                </wp:positionV>
                <wp:extent cx="7559675" cy="797560"/>
                <wp:effectExtent l="0" t="0" r="3175" b="317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79741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6" o:spid="_x0000_s1026" o:spt="1" style="position:absolute;left:0pt;flip:x;margin-left:0pt;margin-top:100.35pt;height:62.8pt;width:595.25pt;z-index:251660288;v-text-anchor:middle;mso-width-relative:page;mso-height-relative:page;" fillcolor="#F0A22E [3204]" filled="t" stroked="f" coordsize="21600,21600" o:gfxdata="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/ckdItgAAAAJAQAADwAAAAAAAAABACAAAAAiAAAAZHJzL2Rvd25yZXYueG1s&#10;UEsBAhQAFAAAAAgAh07iQFud6itqAgAAtQQAAA4AAAAAAAAAAQAgAAAAJw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ru-RU"/>
        </w:rPr>
        <w:t>О</w:t>
      </w:r>
    </w:p>
    <w:p w14:paraId="5FDDF78D">
      <w:pPr>
        <w:widowControl/>
        <w:jc w:val="left"/>
        <w:rPr>
          <w:lang w:val="ru-RU"/>
        </w:rPr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1829435</wp:posOffset>
                </wp:positionV>
                <wp:extent cx="8101965" cy="0"/>
                <wp:effectExtent l="0" t="6350" r="635" b="6350"/>
                <wp:wrapNone/>
                <wp:docPr id="9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20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0F0F0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8" o:spid="_x0000_s1026" o:spt="20" style="position:absolute;left:0pt;margin-left:31.45pt;margin-top:144.05pt;height:0pt;width:637.95pt;z-index:251677696;mso-width-relative:page;mso-height-relative:page;" filled="f" stroked="t" coordsize="21600,21600" o:gfxdata="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p7LcNNcAAAALAQAADwAAAAAAAAABACAAAAAiAAAAZHJzL2Rvd25yZXYu&#10;eG1sUEsBAhQAFAAAAAgAh07iQDPGBn/8AQAA5AMAAA4AAAAAAAAAAQAgAAAAJgEAAGRycy9lMm9E&#10;b2MueG1sUEsFBgAAAAAGAAYAWQEAAJQFAAAAAA==&#10;">
                <v:fill on="f" focussize="0,0"/>
                <v:stroke weight="1pt" color="#D8D8D8" miterlimit="8" joinstyle="miter"/>
                <v:imagedata o:title=""/>
                <o:lock v:ext="edit" aspectratio="f"/>
              </v:lin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604520</wp:posOffset>
                </wp:positionH>
                <wp:positionV relativeFrom="paragraph">
                  <wp:posOffset>638810</wp:posOffset>
                </wp:positionV>
                <wp:extent cx="6309995" cy="1113155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113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D06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Я студент МФТИ в самом начале своего научного и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IT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пути, которому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многое интересно. Готов полностью погружаться в задачу и искать интересные решения.</w:t>
                            </w:r>
                          </w:p>
                          <w:p w14:paraId="7BDA10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Ссылка на портфолио: </w:t>
                            </w:r>
                            <w:r>
                              <w:rPr>
                                <w:rFonts w:hint="default" w:ascii="Inter" w:hAnsi="Inter" w:eastAsia="MiSans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ru-RU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https://github.com/phystech123/resume</w:t>
                            </w:r>
                          </w:p>
                          <w:p w14:paraId="720AEA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Inter" w:hAnsi="Inter" w:eastAsia="MiSans" w:cs="Inter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47.6pt;margin-top:50.3pt;height:87.65pt;width:496.85pt;z-index:251672576;mso-width-relative:page;mso-height-relative:page;" filled="f" stroked="f" coordsize="21600,21600" o:gfxdata="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GIMFG2gAAAAsBAAAPAAAAAAAAAAEAIAAAACIAAABk&#10;cnMvZG93bnJldi54bWxQSwECFAAUAAAACACHTuJAZjwD+D0CAABp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BD066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Я студент МФТИ в самом начале своего научного и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IT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пути, которому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многое интересно. Готов полностью погружаться в задачу и искать интересные решения.</w:t>
                      </w:r>
                    </w:p>
                    <w:p w14:paraId="7BDA10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Ссылка на портфолио: </w:t>
                      </w:r>
                      <w:r>
                        <w:rPr>
                          <w:rFonts w:hint="default" w:ascii="Inter" w:hAnsi="Inter" w:eastAsia="MiSans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ru-RU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https://github.com/phystech123/resume</w:t>
                      </w:r>
                    </w:p>
                    <w:p w14:paraId="720AEAC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Inter" w:hAnsi="Inter" w:eastAsia="MiSans" w:cs="Inter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252095</wp:posOffset>
                </wp:positionH>
                <wp:positionV relativeFrom="paragraph">
                  <wp:posOffset>89535</wp:posOffset>
                </wp:positionV>
                <wp:extent cx="6821170" cy="526415"/>
                <wp:effectExtent l="0" t="0" r="11430" b="825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1170" cy="526415"/>
                          <a:chOff x="9781" y="14040"/>
                          <a:chExt cx="10742" cy="809"/>
                        </a:xfrm>
                      </wpg:grpSpPr>
                      <wps:wsp>
                        <wps:cNvPr id="39" name="直接连接符 38"/>
                        <wps:cNvCnPr/>
                        <wps:spPr>
                          <a:xfrm>
                            <a:off x="10022" y="14684"/>
                            <a:ext cx="10501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F0F0F0">
                                <a:lumMod val="9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0" name="组合 57"/>
                        <wpg:cNvGrpSpPr/>
                        <wpg:grpSpPr>
                          <a:xfrm rot="0">
                            <a:off x="9781" y="14179"/>
                            <a:ext cx="3212" cy="670"/>
                            <a:chOff x="404747" y="2585269"/>
                            <a:chExt cx="1746941" cy="307990"/>
                          </a:xfrm>
                          <a:solidFill>
                            <a:srgbClr val="586371"/>
                          </a:solidFill>
                        </wpg:grpSpPr>
                        <wps:wsp>
                          <wps:cNvPr id="48" name="梯形 58"/>
                          <wps:cNvSpPr/>
                          <wps:spPr>
                            <a:xfrm>
                              <a:off x="1008997" y="2585269"/>
                              <a:ext cx="1142691" cy="238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accent1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梯形 59"/>
                          <wps:cNvSpPr/>
                          <wps:spPr>
                            <a:xfrm>
                              <a:off x="915450" y="2585269"/>
                              <a:ext cx="1115497" cy="238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0" name="矩形 60"/>
                          <wps:cNvSpPr/>
                          <wps:spPr>
                            <a:xfrm>
                              <a:off x="404747" y="2585269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3D404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1" name="直角三角形 61"/>
                          <wps:cNvSpPr/>
                          <wps:spPr>
                            <a:xfrm flipH="1" flipV="1">
                              <a:off x="404747" y="2822611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rgbClr val="778495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53" name="文本框 1"/>
                        <wps:cNvSpPr txBox="1"/>
                        <wps:spPr>
                          <a:xfrm>
                            <a:off x="9806" y="14040"/>
                            <a:ext cx="2626" cy="6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A01089">
                              <w:pP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Inter" w:hAnsi="Inter" w:eastAsia="MiSans" w:cs="Inter"/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ru-RU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О себе кратко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" o:spid="_x0000_s1026" o:spt="203" style="position:absolute;left:0pt;margin-left:19.85pt;margin-top:7.05pt;height:41.45pt;width:537.1pt;z-index:251671552;mso-width-relative:page;mso-height-relative:page;" coordorigin="9781,14040" coordsize="10742,809" o:gfxdata="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">
                <o:lock v:ext="edit" aspectratio="f"/>
                <v:line id="直接连接符 38" o:spid="_x0000_s1026" o:spt="20" style="position:absolute;left:10022;top:14684;height:0;width:10501;" filled="f" stroked="t" coordsize="21600,21600" o:gfxdata="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a+gT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D8D8D8" miterlimit="8" joinstyle="miter"/>
                  <v:imagedata o:title=""/>
                  <o:lock v:ext="edit" aspectratio="f"/>
                </v:line>
                <v:group id="组合 57" o:spid="_x0000_s1026" o:spt="203" style="position:absolute;left:9781;top:14179;height:670;width:3212;" coordorigin="404747,2585269" coordsize="1746941,307990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梯形 58" o:spid="_x0000_s1026" style="position:absolute;left:1008997;top:2585269;height:238653;width:1142691;v-text-anchor:middle;" fillcolor="#F0A22E [3204]" filled="t" stroked="f" coordsize="1142691,238653" o:gfxdata="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aiAUa5AAAA2wAA&#10;AA8AAAAAAAAAAQAgAAAAIgAAAGRycy9kb3ducmV2LnhtbFBLAQIUABQAAAAIAIdO4kAzLwWeOwAA&#10;ADkAAAAQAAAAAAAAAAEAIAAAAAgBAABkcnMvc2hhcGV4bWwueG1sUEsFBgAAAAAGAAYAWwEAALID&#10;AAAAAA==&#10;" path="m0,238653l142284,0,1000406,0,1142691,238653xe">
                    <v:path o:connectlocs="571345,0;71142,119326;571345,238653;1071548,119326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梯形 59" o:spid="_x0000_s1026" style="position:absolute;left:915450;top:2585269;height:238653;width:1115497;v-text-anchor:middle;" fillcolor="#3D4048" filled="t" stroked="f" coordsize="1115497,238653" o:gfxdata="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vSbL4A&#10;AADbAAAADwAAAAAAAAABACAAAAAiAAAAZHJzL2Rvd25yZXYueG1sUEsBAhQAFAAAAAgAh07iQDMv&#10;BZ47AAAAOQAAABAAAAAAAAAAAQAgAAAADQEAAGRycy9zaGFwZXhtbC54bWxQSwUGAAAAAAYABgBb&#10;AQAAtwMAAAAA&#10;" path="m0,238653l142284,0,973212,0,1115497,238653xe">
                    <v:path o:connectlocs="557748,0;71142,119326;557748,238653;1044354,119326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60" o:spid="_x0000_s1026" o:spt="1" style="position:absolute;left:404747;top:2585269;height:238448;width:879633;v-text-anchor:middle;" fillcolor="#3D4048" filled="t" stroked="f" coordsize="21600,21600" o:gfxdata="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tG5Vb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直角三角形 61" o:spid="_x0000_s1026" o:spt="6" type="#_x0000_t6" style="position:absolute;left:404747;top:2822611;flip:x y;height:70648;width:119816;v-text-anchor:middle;" fillcolor="#3B424B" filled="t" stroked="f" coordsize="21600,21600" o:gfxdata="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jBk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" o:spid="_x0000_s1026" o:spt="202" type="#_x0000_t202" style="position:absolute;left:9806;top:14040;height:615;width:2626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7A01089">
                        <w:pP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Inter" w:hAnsi="Inter" w:eastAsia="MiSans" w:cs="Inter"/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ru-RU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О себе кратко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521970</wp:posOffset>
                </wp:positionV>
                <wp:extent cx="9525" cy="1316355"/>
                <wp:effectExtent l="6350" t="0" r="9525" b="4445"/>
                <wp:wrapNone/>
                <wp:docPr id="73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31635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0F0F0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7" o:spid="_x0000_s1026" o:spt="20" style="position:absolute;left:0pt;flip:x y;margin-left:31.15pt;margin-top:41.1pt;height:103.65pt;width:0.75pt;z-index:251673600;mso-width-relative:page;mso-height-relative:page;" filled="f" stroked="t" coordsize="21600,21600" o:gfxdata="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oRwbt2AAAAAgBAAAPAAAAAAAAAAEAIAAA&#10;ACIAAABkcnMvZG93bnJldi54bWxQSwECFAAUAAAACACHTuJAsWbiSAwCAAD7AwAADgAAAAAAAAAB&#10;ACAAAAAnAQAAZHJzL2Uyb0RvYy54bWxQSwUGAAAAAAYABgBZAQAApQUAAAAA&#10;">
                <v:fill on="f" focussize="0,0"/>
                <v:stroke weight="1pt" color="#D8D8D8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D06FA5FC-FAEF-4CDA-9F12-B240677DD57A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58253B59-207B-4FBA-B860-5C1C123AC07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A3EB24AD-A30B-4271-9FD1-63FA8D2D78E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4" w:fontKey="{7ECAA8CA-F083-45B1-9E04-D71A6659E0A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5" w:fontKey="{C9738FD0-CC9A-420D-9CF9-C74780ED93E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35AF1C0F-92B1-4702-936E-18ABC34AB1CE}"/>
  </w:font>
  <w:font w:name="方正兰亭黑简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">
    <w:panose1 w:val="02000503000000020004"/>
    <w:charset w:val="00"/>
    <w:family w:val="auto"/>
    <w:pitch w:val="default"/>
    <w:sig w:usb0="E00002FF" w:usb1="1200A1FF" w:usb2="00000001" w:usb3="00000000" w:csb0="0000019F" w:csb1="00000000"/>
    <w:embedRegular r:id="rId7" w:fontKey="{8E03653F-AFC7-46E1-B45F-20F7FA3EEE9E}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  <w:embedRegular r:id="rId8" w:fontKey="{C9D0E134-55C3-4DC7-A827-6E7CF3FF9F4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7CB7AB6D-6B00-4199-8934-F65EFB7D66D8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10" w:fontKey="{4BA1B0EA-2194-4FC2-860B-1E42E1C02B4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0D73E"/>
    <w:multiLevelType w:val="singleLevel"/>
    <w:tmpl w:val="C460D7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1B9FD39"/>
    <w:multiLevelType w:val="singleLevel"/>
    <w:tmpl w:val="01B9FD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3FBC527"/>
    <w:multiLevelType w:val="multilevel"/>
    <w:tmpl w:val="23FBC527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embedTrueTypeFonts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TEsImhkaWQiOiIyY2ZiYTA5ZDhjZDQzYjEwZmQ2MjhmOGRkNDI3ODU5NiIsInVzZXJDb3VudCI6MX0="/>
  </w:docVars>
  <w:rsids>
    <w:rsidRoot w:val="1BDC1850"/>
    <w:rsid w:val="000A38E8"/>
    <w:rsid w:val="000E04DC"/>
    <w:rsid w:val="001036DE"/>
    <w:rsid w:val="00300D98"/>
    <w:rsid w:val="0036518A"/>
    <w:rsid w:val="004C0BF6"/>
    <w:rsid w:val="005325AA"/>
    <w:rsid w:val="005D0173"/>
    <w:rsid w:val="005D61FB"/>
    <w:rsid w:val="006B275A"/>
    <w:rsid w:val="006E47D4"/>
    <w:rsid w:val="007217BA"/>
    <w:rsid w:val="00735C23"/>
    <w:rsid w:val="00785974"/>
    <w:rsid w:val="007C2434"/>
    <w:rsid w:val="008D7B16"/>
    <w:rsid w:val="0093402B"/>
    <w:rsid w:val="00AC2E33"/>
    <w:rsid w:val="00B0303F"/>
    <w:rsid w:val="00B250DE"/>
    <w:rsid w:val="00B4022F"/>
    <w:rsid w:val="00B8632B"/>
    <w:rsid w:val="00D36A18"/>
    <w:rsid w:val="00D46F8C"/>
    <w:rsid w:val="00D81C6A"/>
    <w:rsid w:val="00F03BAC"/>
    <w:rsid w:val="00F5331E"/>
    <w:rsid w:val="00FE226D"/>
    <w:rsid w:val="00FF6531"/>
    <w:rsid w:val="07E9588F"/>
    <w:rsid w:val="0AD61B81"/>
    <w:rsid w:val="0F215399"/>
    <w:rsid w:val="1201319E"/>
    <w:rsid w:val="17395980"/>
    <w:rsid w:val="1AF56826"/>
    <w:rsid w:val="1BDC1850"/>
    <w:rsid w:val="1C5C533C"/>
    <w:rsid w:val="293366CF"/>
    <w:rsid w:val="2BD631F2"/>
    <w:rsid w:val="2F0E1FFD"/>
    <w:rsid w:val="404835D7"/>
    <w:rsid w:val="48094BFC"/>
    <w:rsid w:val="48F33332"/>
    <w:rsid w:val="4A953AFC"/>
    <w:rsid w:val="503802C0"/>
    <w:rsid w:val="52E923EA"/>
    <w:rsid w:val="5CD36E1D"/>
    <w:rsid w:val="5EC12E9C"/>
    <w:rsid w:val="617928D4"/>
    <w:rsid w:val="66086EE7"/>
    <w:rsid w:val="66E73BAB"/>
    <w:rsid w:val="71141C73"/>
    <w:rsid w:val="76474161"/>
    <w:rsid w:val="7B5022DD"/>
    <w:rsid w:val="7C5D61A2"/>
    <w:rsid w:val="7DAD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AD1F1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  <w:szCs w:val="24"/>
    </w:rPr>
  </w:style>
  <w:style w:type="character" w:customStyle="1" w:styleId="6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SimSun" w:hAnsi="SimSun" w:eastAsia="SimSun" w:cs="SimSu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egr\AppData\Local\Packages\ZhuhaiKingsoftOfficeSoftw.WPSOffice2019_924xes6e8q1tw\LocalCache\Roaming\Kingsoft\office6\templates\download\8db6a6bf\Resume.docx" TargetMode="External"/></Relationships>
</file>

<file path=word/theme/theme1.xml><?xml version="1.0" encoding="utf-8"?>
<a:theme xmlns:a="http://schemas.openxmlformats.org/drawingml/2006/main" name="Office 主题​​">
  <a:themeElements>
    <a:clrScheme name="黄橙色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Resume.docx</Template>
  <Pages>2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2026-03-17T21:37:00Z</dcterms:created>
  <dc:creator>olegr</dc:creator>
  <cp:lastModifiedBy>Олег Рябов</cp:lastModifiedBy>
  <dcterms:modified xsi:type="dcterms:W3CDTF">2026-05-28T10:39:14Z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KSOTemplateUUID">
    <vt:lpwstr>v1.0_mb_ViZHgupwrQHW7mxEvsPk8A==</vt:lpwstr>
  </property>
  <property fmtid="{D5CDD505-2E9C-101B-9397-08002B2CF9AE}" pid="4" name="ICV">
    <vt:lpwstr>71635B656B1C4189AEBD376FE0E4E366_11</vt:lpwstr>
  </property>
</Properties>
</file>